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C1771B" w:rsidP="00D70D02">
      <w:r>
        <w:rPr>
          <w:noProof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-1442134</wp:posOffset>
            </wp:positionV>
            <wp:extent cx="8559628" cy="1286088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628" cy="128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11514" id="Rectangle 3" o:spid="_x0000_s1026" alt="rectangle blanc pour le texte sur la couverture" style="position:absolute;margin-left:-15.95pt;margin-top:73.85pt;width:310.15pt;height:681.6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/>
          <w:p w:rsidR="00D077E9" w:rsidRDefault="00D077E9" w:rsidP="00AB02A7"/>
        </w:tc>
      </w:tr>
      <w:tr w:rsidR="00D077E9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RPr="0065553A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E787746409446E6B777298780861863"/>
              </w:placeholder>
              <w15:appearance w15:val="hidden"/>
            </w:sdtPr>
            <w:sdtEndPr/>
            <w:sdtContent>
              <w:p w:rsidR="00D077E9" w:rsidRDefault="00532541" w:rsidP="00AB02A7">
                <w:r w:rsidRPr="00C1771B">
                  <w:rPr>
                    <w:rStyle w:val="Sous-titreCar"/>
                    <w:b w:val="0"/>
                    <w:color w:val="FFFFFF" w:themeColor="background1"/>
                    <w:lang w:bidi="fr-FR"/>
                  </w:rPr>
                  <w:fldChar w:fldCharType="begin"/>
                </w:r>
                <w:r w:rsidRPr="00C1771B">
                  <w:rPr>
                    <w:rStyle w:val="Sous-titreCar"/>
                    <w:b w:val="0"/>
                    <w:color w:val="FFFFFF" w:themeColor="background1"/>
                    <w:lang w:bidi="fr-FR"/>
                  </w:rPr>
                  <w:instrText xml:space="preserve"> DATE  \@ "d MMMM"  \* MERGEFORMAT </w:instrText>
                </w:r>
                <w:r w:rsidRPr="00C1771B">
                  <w:rPr>
                    <w:rStyle w:val="Sous-titreCar"/>
                    <w:b w:val="0"/>
                    <w:color w:val="FFFFFF" w:themeColor="background1"/>
                    <w:lang w:bidi="fr-FR"/>
                  </w:rPr>
                  <w:fldChar w:fldCharType="separate"/>
                </w:r>
                <w:r w:rsidR="0065553A">
                  <w:rPr>
                    <w:rStyle w:val="Sous-titreCar"/>
                    <w:b w:val="0"/>
                    <w:noProof/>
                    <w:color w:val="FFFFFF" w:themeColor="background1"/>
                    <w:lang w:bidi="fr-FR"/>
                  </w:rPr>
                  <w:t>21 mai</w:t>
                </w:r>
                <w:r w:rsidRPr="00C1771B">
                  <w:rPr>
                    <w:rStyle w:val="Sous-titreCar"/>
                    <w:b w:val="0"/>
                    <w:color w:val="FFFFFF" w:themeColor="background1"/>
                    <w:lang w:bidi="fr-FR"/>
                  </w:rPr>
                  <w:fldChar w:fldCharType="end"/>
                </w:r>
                <w:r w:rsidR="00C1771B" w:rsidRPr="00C1771B">
                  <w:rPr>
                    <w:rStyle w:val="Sous-titreCar"/>
                    <w:b w:val="0"/>
                    <w:color w:val="FFFFFF" w:themeColor="background1"/>
                    <w:lang w:bidi="fr-FR"/>
                  </w:rPr>
                  <w:t xml:space="preserve"> 2020</w:t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579B70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" strokecolor="white [3212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C1771B" w:rsidRPr="0056106D" w:rsidRDefault="00DD2ABD" w:rsidP="00AB02A7">
            <w:pPr>
              <w:rPr>
                <w:color w:val="FFFFFF" w:themeColor="background1"/>
                <w:lang w:val="en-US"/>
              </w:rPr>
            </w:pPr>
            <w:sdt>
              <w:sdtPr>
                <w:rPr>
                  <w:color w:val="FFFFFF" w:themeColor="background1"/>
                </w:rPr>
                <w:id w:val="-1740469667"/>
                <w:placeholder>
                  <w:docPart w:val="3687F7AB84DC44F1B6F75C7EE2B48EC3"/>
                </w:placeholder>
                <w15:appearance w15:val="hidden"/>
              </w:sdtPr>
              <w:sdtEndPr/>
              <w:sdtContent>
                <w:r w:rsidR="00C1771B" w:rsidRPr="0056106D">
                  <w:rPr>
                    <w:color w:val="FFFFFF" w:themeColor="background1"/>
                    <w:lang w:val="en-US"/>
                  </w:rPr>
                  <w:t>PH BA2</w:t>
                </w:r>
              </w:sdtContent>
            </w:sdt>
          </w:p>
          <w:p w:rsidR="00D077E9" w:rsidRPr="0056106D" w:rsidRDefault="00DD2ABD" w:rsidP="00AB02A7">
            <w:pPr>
              <w:rPr>
                <w:color w:val="FFFFFF" w:themeColor="background1"/>
                <w:lang w:val="en-US"/>
              </w:rPr>
            </w:pPr>
            <w:sdt>
              <w:sdtPr>
                <w:rPr>
                  <w:color w:val="FFFFFF" w:themeColor="background1"/>
                  <w:lang w:val="en-US"/>
                </w:rPr>
                <w:alias w:val="Votre nom"/>
                <w:tag w:val="Votre nom"/>
                <w:id w:val="-180584491"/>
                <w:placeholder>
                  <w:docPart w:val="072252736ACA4EFF957F4376CE800662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1771B" w:rsidRPr="0056106D">
                  <w:rPr>
                    <w:color w:val="FFFFFF" w:themeColor="background1"/>
                    <w:lang w:val="en-US"/>
                  </w:rPr>
                  <w:t xml:space="preserve">Léonard Lebrun, David </w:t>
                </w:r>
                <w:proofErr w:type="spellStart"/>
                <w:r w:rsidR="00C1771B" w:rsidRPr="0056106D">
                  <w:rPr>
                    <w:color w:val="FFFFFF" w:themeColor="background1"/>
                    <w:lang w:val="en-US"/>
                  </w:rPr>
                  <w:t>Rossboth</w:t>
                </w:r>
                <w:proofErr w:type="spellEnd"/>
              </w:sdtContent>
            </w:sdt>
          </w:p>
          <w:p w:rsidR="00D077E9" w:rsidRPr="0056106D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:rsidR="00D077E9" w:rsidRPr="0056106D" w:rsidRDefault="00C1771B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5080000</wp:posOffset>
            </wp:positionH>
            <wp:positionV relativeFrom="paragraph">
              <wp:posOffset>8474710</wp:posOffset>
            </wp:positionV>
            <wp:extent cx="1490662" cy="645795"/>
            <wp:effectExtent l="0" t="0" r="0" b="0"/>
            <wp:wrapNone/>
            <wp:docPr id="10" name="Image 10" descr="The Scala Programming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Scala Programming Langu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662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5EECF4">
                <wp:simplePos x="0" y="0"/>
                <wp:positionH relativeFrom="column">
                  <wp:posOffset>-80010</wp:posOffset>
                </wp:positionH>
                <wp:positionV relativeFrom="paragraph">
                  <wp:posOffset>2487930</wp:posOffset>
                </wp:positionV>
                <wp:extent cx="1390650" cy="0"/>
                <wp:effectExtent l="0" t="19050" r="19050" b="19050"/>
                <wp:wrapNone/>
                <wp:docPr id="5" name="Connecteur droit 5" descr="séparateur de tex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F4D0C" id="Connecteur droit 5" o:spid="_x0000_s1026" alt="séparateur de texte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3pt,195.9pt" to="103.2pt,1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" strokecolor="white [3212]" strokeweight="3pt"/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1C4ED">
                <wp:simplePos x="0" y="0"/>
                <wp:positionH relativeFrom="column">
                  <wp:posOffset>-194310</wp:posOffset>
                </wp:positionH>
                <wp:positionV relativeFrom="paragraph">
                  <wp:posOffset>35560</wp:posOffset>
                </wp:positionV>
                <wp:extent cx="3867150" cy="2241550"/>
                <wp:effectExtent l="0" t="0" r="0" b="6350"/>
                <wp:wrapNone/>
                <wp:docPr id="8" name="Zone de texte 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224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7E9" w:rsidRPr="00C1771B" w:rsidRDefault="00C1771B" w:rsidP="00D077E9">
                            <w:pPr>
                              <w:pStyle w:val="Titre"/>
                              <w:spacing w:after="0"/>
                              <w:rPr>
                                <w:color w:val="FFFFFF" w:themeColor="background1"/>
                                <w:lang w:bidi="fr-FR"/>
                              </w:rPr>
                            </w:pPr>
                            <w:proofErr w:type="spellStart"/>
                            <w:r w:rsidRPr="00C1771B">
                              <w:rPr>
                                <w:color w:val="FFFFFF" w:themeColor="background1"/>
                                <w:lang w:bidi="fr-FR"/>
                              </w:rPr>
                              <w:t>ToupieDL</w:t>
                            </w:r>
                            <w:proofErr w:type="spellEnd"/>
                          </w:p>
                          <w:p w:rsidR="00C1771B" w:rsidRPr="00C1771B" w:rsidRDefault="00C1771B" w:rsidP="00D077E9">
                            <w:pPr>
                              <w:pStyle w:val="Titre"/>
                              <w:spacing w:after="0"/>
                              <w:rPr>
                                <w:color w:val="FFFFFF" w:themeColor="background1"/>
                                <w:lang w:bidi="fr-FR"/>
                              </w:rPr>
                            </w:pPr>
                            <w:r w:rsidRPr="00C1771B">
                              <w:rPr>
                                <w:color w:val="FFFFFF" w:themeColor="background1"/>
                                <w:lang w:bidi="fr-FR"/>
                              </w:rPr>
                              <w:t>Simulator 2020 :</w:t>
                            </w:r>
                          </w:p>
                          <w:p w:rsidR="00C1771B" w:rsidRPr="00C1771B" w:rsidRDefault="00C1771B" w:rsidP="00D077E9">
                            <w:pPr>
                              <w:pStyle w:val="Titre"/>
                              <w:spacing w:after="0"/>
                              <w:rPr>
                                <w:color w:val="FFFFFF" w:themeColor="background1"/>
                                <w:lang w:bidi="fr-FR"/>
                              </w:rPr>
                            </w:pPr>
                          </w:p>
                          <w:p w:rsidR="00C1771B" w:rsidRPr="00C1771B" w:rsidRDefault="00C1771B" w:rsidP="00D077E9">
                            <w:pPr>
                              <w:pStyle w:val="Titre"/>
                              <w:spacing w:after="0"/>
                              <w:rPr>
                                <w:color w:val="FFFFFF" w:themeColor="background1"/>
                                <w:lang w:bidi="fr-FR"/>
                              </w:rPr>
                            </w:pPr>
                            <w:r w:rsidRPr="00C1771B">
                              <w:rPr>
                                <w:color w:val="FFFFFF" w:themeColor="background1"/>
                                <w:lang w:bidi="fr-FR"/>
                              </w:rPr>
                              <w:t>Guide Utilisateur</w:t>
                            </w:r>
                          </w:p>
                          <w:p w:rsidR="00C1771B" w:rsidRPr="00D86945" w:rsidRDefault="00C1771B" w:rsidP="00D077E9">
                            <w:pPr>
                              <w:pStyle w:val="Titre"/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81C4ED" id="_x0000_t202" coordsize="21600,21600" o:spt="202" path="m,l,21600r21600,l21600,xe">
                <v:stroke joinstyle="miter"/>
                <v:path gradientshapeok="t" o:connecttype="rect"/>
              </v:shapetype>
              <v:shape id="Zone de texte 8" o:spid="_x0000_s1026" type="#_x0000_t202" style="position:absolute;margin-left:-15.3pt;margin-top:2.8pt;width:304.5pt;height:17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" filled="f" stroked="f" strokeweight=".5pt">
                <v:textbox>
                  <w:txbxContent>
                    <w:p w:rsidR="00D077E9" w:rsidRPr="00C1771B" w:rsidRDefault="00C1771B" w:rsidP="00D077E9">
                      <w:pPr>
                        <w:pStyle w:val="Titre"/>
                        <w:spacing w:after="0"/>
                        <w:rPr>
                          <w:color w:val="FFFFFF" w:themeColor="background1"/>
                          <w:lang w:bidi="fr-FR"/>
                        </w:rPr>
                      </w:pPr>
                      <w:proofErr w:type="spellStart"/>
                      <w:r w:rsidRPr="00C1771B">
                        <w:rPr>
                          <w:color w:val="FFFFFF" w:themeColor="background1"/>
                          <w:lang w:bidi="fr-FR"/>
                        </w:rPr>
                        <w:t>ToupieDL</w:t>
                      </w:r>
                      <w:proofErr w:type="spellEnd"/>
                    </w:p>
                    <w:p w:rsidR="00C1771B" w:rsidRPr="00C1771B" w:rsidRDefault="00C1771B" w:rsidP="00D077E9">
                      <w:pPr>
                        <w:pStyle w:val="Titre"/>
                        <w:spacing w:after="0"/>
                        <w:rPr>
                          <w:color w:val="FFFFFF" w:themeColor="background1"/>
                          <w:lang w:bidi="fr-FR"/>
                        </w:rPr>
                      </w:pPr>
                      <w:r w:rsidRPr="00C1771B">
                        <w:rPr>
                          <w:color w:val="FFFFFF" w:themeColor="background1"/>
                          <w:lang w:bidi="fr-FR"/>
                        </w:rPr>
                        <w:t>Simulator 2020 :</w:t>
                      </w:r>
                    </w:p>
                    <w:p w:rsidR="00C1771B" w:rsidRPr="00C1771B" w:rsidRDefault="00C1771B" w:rsidP="00D077E9">
                      <w:pPr>
                        <w:pStyle w:val="Titre"/>
                        <w:spacing w:after="0"/>
                        <w:rPr>
                          <w:color w:val="FFFFFF" w:themeColor="background1"/>
                          <w:lang w:bidi="fr-FR"/>
                        </w:rPr>
                      </w:pPr>
                    </w:p>
                    <w:p w:rsidR="00C1771B" w:rsidRPr="00C1771B" w:rsidRDefault="00C1771B" w:rsidP="00D077E9">
                      <w:pPr>
                        <w:pStyle w:val="Titre"/>
                        <w:spacing w:after="0"/>
                        <w:rPr>
                          <w:color w:val="FFFFFF" w:themeColor="background1"/>
                          <w:lang w:bidi="fr-FR"/>
                        </w:rPr>
                      </w:pPr>
                      <w:r w:rsidRPr="00C1771B">
                        <w:rPr>
                          <w:color w:val="FFFFFF" w:themeColor="background1"/>
                          <w:lang w:bidi="fr-FR"/>
                        </w:rPr>
                        <w:t>Guide Utilisateur</w:t>
                      </w:r>
                    </w:p>
                    <w:p w:rsidR="00C1771B" w:rsidRPr="00D86945" w:rsidRDefault="00C1771B" w:rsidP="00D077E9">
                      <w:pPr>
                        <w:pStyle w:val="Titre"/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F99D6" id="Rectangle 2" o:spid="_x0000_s1026" alt="rectangle coloré" style="position:absolute;margin-left:-58.7pt;margin-top:525pt;width:611.1pt;height:316.5pt;z-index:-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 w:rsidRPr="0056106D">
        <w:rPr>
          <w:lang w:val="en-US" w:bidi="fr-FR"/>
        </w:rPr>
        <w:br w:type="page"/>
      </w:r>
    </w:p>
    <w:p w:rsidR="00D077E9" w:rsidRDefault="00542BEC" w:rsidP="00D077E9">
      <w:pPr>
        <w:pStyle w:val="Titre1"/>
      </w:pPr>
      <w:r>
        <w:lastRenderedPageBreak/>
        <w:t>Présentation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90"/>
      </w:tblGrid>
      <w:tr w:rsidR="00D077E9" w:rsidTr="00DF027C">
        <w:trPr>
          <w:trHeight w:val="3546"/>
        </w:trPr>
        <w:tc>
          <w:tcPr>
            <w:tcW w:w="9999" w:type="dxa"/>
          </w:tcPr>
          <w:p w:rsidR="00542BEC" w:rsidRDefault="00542BEC" w:rsidP="00DF027C">
            <w:pPr>
              <w:pStyle w:val="Contenu"/>
            </w:pPr>
          </w:p>
          <w:sdt>
            <w:sdtPr>
              <w:id w:val="1660650702"/>
              <w:placeholder>
                <w:docPart w:val="6B6C353B8A114D79A41D982F002608DE"/>
              </w:placeholder>
              <w15:appearance w15:val="hidden"/>
            </w:sdtPr>
            <w:sdtEndPr>
              <w:rPr>
                <w:i/>
                <w:iCs/>
              </w:rPr>
            </w:sdtEndPr>
            <w:sdtContent>
              <w:p w:rsidR="00542BEC" w:rsidRPr="00467EB5" w:rsidRDefault="00542BEC" w:rsidP="00542BEC">
                <w:pPr>
                  <w:pStyle w:val="Titre2"/>
                  <w:rPr>
                    <w:i/>
                    <w:iCs/>
                  </w:rPr>
                </w:pPr>
                <w:r w:rsidRPr="00467EB5">
                  <w:rPr>
                    <w:i/>
                    <w:iCs/>
                  </w:rPr>
                  <w:t>Projet de programmation 2020</w:t>
                </w:r>
              </w:p>
            </w:sdtContent>
          </w:sdt>
          <w:p w:rsidR="00542BEC" w:rsidRDefault="00542BEC" w:rsidP="00542BEC"/>
          <w:p w:rsidR="00542BEC" w:rsidRDefault="00542BEC" w:rsidP="00542BEC">
            <w:pPr>
              <w:pStyle w:val="Contenu"/>
            </w:pPr>
            <w:proofErr w:type="spellStart"/>
            <w:r>
              <w:t>ToupieDL</w:t>
            </w:r>
            <w:proofErr w:type="spellEnd"/>
            <w:r>
              <w:t xml:space="preserve"> Simulator 2020 est une application </w:t>
            </w:r>
            <w:r w:rsidR="00467EB5">
              <w:t xml:space="preserve">simulant </w:t>
            </w:r>
            <w:r>
              <w:t>le mouvement d’objets physiques à finalité ludique et/ou scientifique.</w:t>
            </w:r>
          </w:p>
          <w:p w:rsidR="00467EB5" w:rsidRDefault="00467EB5" w:rsidP="00542BEC">
            <w:pPr>
              <w:pStyle w:val="Contenu"/>
            </w:pPr>
          </w:p>
          <w:p w:rsidR="00467EB5" w:rsidRDefault="00467EB5" w:rsidP="00542BEC">
            <w:pPr>
              <w:pStyle w:val="Contenu"/>
            </w:pPr>
            <w:r>
              <w:t>Le projet comprend deux versions s’adressant à des publics différents :</w:t>
            </w:r>
          </w:p>
          <w:p w:rsidR="00467EB5" w:rsidRPr="00DF027C" w:rsidRDefault="00467EB5" w:rsidP="00542BEC">
            <w:pPr>
              <w:pStyle w:val="Contenu"/>
            </w:pPr>
            <w:proofErr w:type="spellStart"/>
            <w:r>
              <w:t>Ultimate</w:t>
            </w:r>
            <w:proofErr w:type="spellEnd"/>
            <w:r>
              <w:t xml:space="preserve"> Toupie Simulator 2020 (UTS) et Scientific Toupie Simulator (STS).</w:t>
            </w:r>
          </w:p>
          <w:p w:rsidR="00542BEC" w:rsidRDefault="00542BEC" w:rsidP="00DF027C">
            <w:pPr>
              <w:pStyle w:val="Contenu"/>
            </w:pPr>
          </w:p>
          <w:p w:rsidR="00542BEC" w:rsidRDefault="00542BEC" w:rsidP="00DF027C">
            <w:pPr>
              <w:pStyle w:val="Contenu"/>
            </w:pPr>
          </w:p>
          <w:p w:rsidR="00542BEC" w:rsidRDefault="00542BEC" w:rsidP="00542BEC">
            <w:pPr>
              <w:pStyle w:val="Titre1"/>
              <w:rPr>
                <w:sz w:val="36"/>
                <w:szCs w:val="20"/>
              </w:rPr>
            </w:pPr>
            <w:r>
              <w:t>Sommaire</w:t>
            </w:r>
          </w:p>
          <w:p w:rsidR="00542BEC" w:rsidRPr="00542BEC" w:rsidRDefault="00467EB5" w:rsidP="00542BEC">
            <w:pPr>
              <w:pStyle w:val="Titre1"/>
              <w:rPr>
                <w:sz w:val="36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427990</wp:posOffset>
                      </wp:positionH>
                      <wp:positionV relativeFrom="paragraph">
                        <wp:posOffset>172769</wp:posOffset>
                      </wp:positionV>
                      <wp:extent cx="5556739" cy="4473526"/>
                      <wp:effectExtent l="0" t="0" r="25400" b="22860"/>
                      <wp:wrapNone/>
                      <wp:docPr id="212" name="Rectangle : coins arrondis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56739" cy="4473526"/>
                              </a:xfrm>
                              <a:prstGeom prst="roundRect">
                                <a:avLst>
                                  <a:gd name="adj" fmla="val 7751"/>
                                </a:avLst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92AF48" id="Rectangle : coins arrondis 212" o:spid="_x0000_s1026" style="position:absolute;margin-left:33.7pt;margin-top:13.6pt;width:437.55pt;height:352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0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" filled="f" strokecolor="#012639 [1604]" strokeweight="2pt"/>
                  </w:pict>
                </mc:Fallback>
              </mc:AlternateContent>
            </w:r>
          </w:p>
          <w:p w:rsidR="00542BEC" w:rsidRPr="00542BEC" w:rsidRDefault="00542BEC" w:rsidP="00542BEC">
            <w:pPr>
              <w:pStyle w:val="Contenu"/>
              <w:numPr>
                <w:ilvl w:val="0"/>
                <w:numId w:val="1"/>
              </w:numPr>
              <w:rPr>
                <w:b/>
                <w:bCs/>
                <w:u w:val="single"/>
              </w:rPr>
            </w:pPr>
            <w:proofErr w:type="spellStart"/>
            <w:r w:rsidRPr="00542BEC">
              <w:rPr>
                <w:b/>
                <w:bCs/>
                <w:u w:val="single"/>
              </w:rPr>
              <w:t>Ultimate</w:t>
            </w:r>
            <w:proofErr w:type="spellEnd"/>
            <w:r w:rsidRPr="00542BEC">
              <w:rPr>
                <w:b/>
                <w:bCs/>
                <w:u w:val="single"/>
              </w:rPr>
              <w:t xml:space="preserve"> Toupie Simulator </w:t>
            </w:r>
          </w:p>
          <w:p w:rsidR="00542BEC" w:rsidRDefault="00542BEC" w:rsidP="00542BEC">
            <w:pPr>
              <w:pStyle w:val="Contenu"/>
              <w:numPr>
                <w:ilvl w:val="1"/>
                <w:numId w:val="1"/>
              </w:numPr>
            </w:pPr>
            <w:r>
              <w:t>Installation</w:t>
            </w:r>
          </w:p>
          <w:p w:rsidR="00542BEC" w:rsidRDefault="006B3B4C" w:rsidP="00542BEC">
            <w:pPr>
              <w:pStyle w:val="Contenu"/>
              <w:numPr>
                <w:ilvl w:val="1"/>
                <w:numId w:val="1"/>
              </w:numPr>
            </w:pPr>
            <w:r>
              <w:t>Accueil</w:t>
            </w:r>
          </w:p>
          <w:p w:rsidR="006B3B4C" w:rsidRDefault="006B3B4C" w:rsidP="00542BEC">
            <w:pPr>
              <w:pStyle w:val="Contenu"/>
              <w:numPr>
                <w:ilvl w:val="1"/>
                <w:numId w:val="1"/>
              </w:numPr>
            </w:pPr>
            <w:r>
              <w:t>Configuration</w:t>
            </w:r>
          </w:p>
          <w:p w:rsidR="00542BEC" w:rsidRDefault="00542BEC" w:rsidP="00542BEC">
            <w:pPr>
              <w:pStyle w:val="Contenu"/>
              <w:ind w:left="1440"/>
            </w:pPr>
          </w:p>
          <w:p w:rsidR="00542BEC" w:rsidRPr="00542BEC" w:rsidRDefault="00542BEC" w:rsidP="00542BEC">
            <w:pPr>
              <w:pStyle w:val="Contenu"/>
              <w:numPr>
                <w:ilvl w:val="0"/>
                <w:numId w:val="1"/>
              </w:numPr>
              <w:rPr>
                <w:b/>
                <w:bCs/>
                <w:u w:val="single"/>
              </w:rPr>
            </w:pPr>
            <w:r w:rsidRPr="00542BEC">
              <w:rPr>
                <w:b/>
                <w:bCs/>
                <w:u w:val="single"/>
              </w:rPr>
              <w:t>Toupie Simulator : Scientific Edition</w:t>
            </w:r>
          </w:p>
          <w:p w:rsidR="00542BEC" w:rsidRDefault="00542BEC" w:rsidP="00542BEC">
            <w:pPr>
              <w:pStyle w:val="Contenu"/>
              <w:numPr>
                <w:ilvl w:val="1"/>
                <w:numId w:val="1"/>
              </w:numPr>
            </w:pPr>
            <w:r>
              <w:t>Installation</w:t>
            </w:r>
          </w:p>
          <w:p w:rsidR="00AC3351" w:rsidRDefault="00AC3351" w:rsidP="00467EB5">
            <w:pPr>
              <w:pStyle w:val="Contenu"/>
              <w:numPr>
                <w:ilvl w:val="1"/>
                <w:numId w:val="1"/>
              </w:numPr>
            </w:pPr>
            <w:r>
              <w:t>Accueil</w:t>
            </w:r>
          </w:p>
          <w:p w:rsidR="00AC11EE" w:rsidRDefault="00AC11EE" w:rsidP="00AC11EE">
            <w:pPr>
              <w:pStyle w:val="Contenu"/>
            </w:pPr>
          </w:p>
          <w:p w:rsidR="00AC11EE" w:rsidRDefault="00AC11EE" w:rsidP="00AC11EE">
            <w:pPr>
              <w:pStyle w:val="Contenu"/>
              <w:ind w:left="1440"/>
            </w:pPr>
          </w:p>
          <w:p w:rsidR="00AC11EE" w:rsidRPr="00AC11EE" w:rsidRDefault="00AC11EE" w:rsidP="00AC11EE">
            <w:pPr>
              <w:pStyle w:val="Contenu"/>
              <w:numPr>
                <w:ilvl w:val="0"/>
                <w:numId w:val="1"/>
              </w:numPr>
              <w:rPr>
                <w:b/>
                <w:bCs/>
                <w:u w:val="single"/>
              </w:rPr>
            </w:pPr>
            <w:r w:rsidRPr="00AC11EE">
              <w:rPr>
                <w:b/>
                <w:bCs/>
                <w:u w:val="single"/>
              </w:rPr>
              <w:t>Simulation graphique</w:t>
            </w:r>
            <w:r>
              <w:rPr>
                <w:b/>
                <w:bCs/>
                <w:u w:val="single"/>
              </w:rPr>
              <w:t> : commandes</w:t>
            </w:r>
          </w:p>
          <w:p w:rsidR="00542BEC" w:rsidRDefault="00542BEC" w:rsidP="00DF027C">
            <w:pPr>
              <w:pStyle w:val="Contenu"/>
            </w:pPr>
          </w:p>
          <w:p w:rsidR="005A74F9" w:rsidRDefault="005A74F9" w:rsidP="005A74F9">
            <w:pPr>
              <w:pStyle w:val="Contenu"/>
            </w:pPr>
          </w:p>
          <w:p w:rsidR="005A74F9" w:rsidRDefault="005A74F9" w:rsidP="005A74F9">
            <w:pPr>
              <w:pStyle w:val="Contenu"/>
              <w:numPr>
                <w:ilvl w:val="0"/>
                <w:numId w:val="3"/>
              </w:numPr>
            </w:pPr>
            <w:r>
              <w:rPr>
                <w:b/>
                <w:bCs/>
                <w:u w:val="single"/>
              </w:rPr>
              <w:t>Remerciements</w:t>
            </w:r>
          </w:p>
          <w:p w:rsidR="00542BEC" w:rsidRDefault="00542BEC" w:rsidP="00DF027C">
            <w:pPr>
              <w:pStyle w:val="Contenu"/>
            </w:pPr>
          </w:p>
          <w:p w:rsidR="00542BEC" w:rsidRDefault="00542BEC" w:rsidP="00DF027C">
            <w:pPr>
              <w:pStyle w:val="Contenu"/>
            </w:pPr>
          </w:p>
          <w:p w:rsidR="00542BEC" w:rsidRDefault="00542BEC" w:rsidP="00DF027C">
            <w:pPr>
              <w:pStyle w:val="Contenu"/>
            </w:pPr>
          </w:p>
          <w:p w:rsidR="00542BEC" w:rsidRDefault="00542BEC" w:rsidP="00DF027C">
            <w:pPr>
              <w:pStyle w:val="Contenu"/>
            </w:pPr>
          </w:p>
          <w:p w:rsidR="00542BEC" w:rsidRDefault="00542BEC" w:rsidP="00DF027C">
            <w:pPr>
              <w:pStyle w:val="Contenu"/>
            </w:pPr>
          </w:p>
          <w:p w:rsidR="005A74F9" w:rsidRDefault="005A74F9" w:rsidP="005A74F9">
            <w:pPr>
              <w:pStyle w:val="Titre1"/>
            </w:pPr>
            <w:r>
              <w:lastRenderedPageBreak/>
              <w:t>ULTIMATE TOUPIE SIMULATOR</w:t>
            </w:r>
          </w:p>
          <w:p w:rsidR="005A74F9" w:rsidRDefault="005A74F9" w:rsidP="005A74F9">
            <w:pPr>
              <w:pStyle w:val="Titre1"/>
            </w:pPr>
          </w:p>
          <w:p w:rsidR="005A74F9" w:rsidRPr="005A74F9" w:rsidRDefault="00AC11EE" w:rsidP="005A74F9">
            <w:pPr>
              <w:pStyle w:val="Titre1"/>
              <w:ind w:left="720"/>
              <w:rPr>
                <w:sz w:val="36"/>
                <w:szCs w:val="20"/>
              </w:rPr>
            </w:pPr>
            <w:r>
              <w:rPr>
                <w:sz w:val="36"/>
                <w:szCs w:val="20"/>
              </w:rPr>
              <w:t xml:space="preserve">1. </w:t>
            </w:r>
            <w:r w:rsidR="005A74F9">
              <w:rPr>
                <w:sz w:val="36"/>
                <w:szCs w:val="20"/>
              </w:rPr>
              <w:t>Installation</w:t>
            </w:r>
          </w:p>
          <w:p w:rsidR="00542BEC" w:rsidRDefault="00542BEC" w:rsidP="00DF027C">
            <w:pPr>
              <w:pStyle w:val="Contenu"/>
            </w:pPr>
          </w:p>
        </w:tc>
      </w:tr>
      <w:tr w:rsidR="00DF027C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DF027C" w:rsidRPr="00DF027C" w:rsidRDefault="00ED4EF3" w:rsidP="00DF027C">
            <w:pPr>
              <w:pStyle w:val="Textedemiseenvidence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7396ECA1" wp14:editId="0000C29F">
                      <wp:simplePos x="0" y="0"/>
                      <wp:positionH relativeFrom="column">
                        <wp:posOffset>-80010</wp:posOffset>
                      </wp:positionH>
                      <wp:positionV relativeFrom="paragraph">
                        <wp:posOffset>5275580</wp:posOffset>
                      </wp:positionV>
                      <wp:extent cx="6223000" cy="1212850"/>
                      <wp:effectExtent l="0" t="0" r="6350" b="6350"/>
                      <wp:wrapNone/>
                      <wp:docPr id="1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2300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D4EF3" w:rsidRPr="00ED4EF3" w:rsidRDefault="00ED4EF3" w:rsidP="00ED4EF3">
                                  <w:pPr>
                                    <w:pStyle w:val="Titre1"/>
                                    <w:ind w:left="720"/>
                                    <w:jc w:val="both"/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</w:pPr>
                                  <w:r w:rsidRPr="00ED4EF3"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La première chose à faire est de choisir le format de la simulation. Trois </w:t>
                                  </w:r>
                                  <w:r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>boutons, pour trois options</w:t>
                                  </w:r>
                                  <w:r w:rsidRPr="00ED4EF3"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 sont disponibles : </w:t>
                                  </w:r>
                                  <w:r w:rsidRPr="00ED4EF3">
                                    <w:rPr>
                                      <w:sz w:val="28"/>
                                      <w:szCs w:val="16"/>
                                    </w:rPr>
                                    <w:t>Texte</w:t>
                                  </w:r>
                                  <w:r w:rsidRPr="00ED4EF3"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 (affichage </w:t>
                                  </w:r>
                                  <w:r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>dans une</w:t>
                                  </w:r>
                                  <w:r w:rsidRPr="00ED4EF3"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 console), </w:t>
                                  </w:r>
                                  <w:r w:rsidRPr="00ED4EF3">
                                    <w:rPr>
                                      <w:sz w:val="28"/>
                                      <w:szCs w:val="16"/>
                                    </w:rPr>
                                    <w:t>Image</w:t>
                                  </w:r>
                                  <w:r w:rsidRPr="00ED4EF3"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 visualisation graphique) et </w:t>
                                  </w:r>
                                  <w:r w:rsidRPr="00ED4EF3">
                                    <w:rPr>
                                      <w:sz w:val="28"/>
                                      <w:szCs w:val="16"/>
                                    </w:rPr>
                                    <w:t>Fichier</w:t>
                                  </w:r>
                                  <w:r w:rsidRPr="00ED4EF3"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 (enregistrement d’une simulation texte dans un fichier).</w:t>
                                  </w:r>
                                </w:p>
                                <w:p w:rsidR="00ED4EF3" w:rsidRDefault="00ED4EF3" w:rsidP="00ED4EF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96ECA1" id="Zone de texte 2" o:spid="_x0000_s1027" type="#_x0000_t202" style="position:absolute;left:0;text-align:left;margin-left:-6.3pt;margin-top:415.4pt;width:490pt;height:9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" stroked="f">
                      <v:textbox>
                        <w:txbxContent>
                          <w:p w:rsidR="00ED4EF3" w:rsidRPr="00ED4EF3" w:rsidRDefault="00ED4EF3" w:rsidP="00ED4EF3">
                            <w:pPr>
                              <w:pStyle w:val="Titre1"/>
                              <w:ind w:left="720"/>
                              <w:jc w:val="both"/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</w:pPr>
                            <w:r w:rsidRPr="00ED4EF3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La première chose à faire est de choisir le format de la simulation. Trois 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boutons, pour trois options</w:t>
                            </w:r>
                            <w:r w:rsidRPr="00ED4EF3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sont disponibles : </w:t>
                            </w:r>
                            <w:r w:rsidRPr="00ED4EF3">
                              <w:rPr>
                                <w:sz w:val="28"/>
                                <w:szCs w:val="16"/>
                              </w:rPr>
                              <w:t>Texte</w:t>
                            </w:r>
                            <w:r w:rsidRPr="00ED4EF3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(affichage 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dans une</w:t>
                            </w:r>
                            <w:r w:rsidRPr="00ED4EF3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console), </w:t>
                            </w:r>
                            <w:r w:rsidRPr="00ED4EF3">
                              <w:rPr>
                                <w:sz w:val="28"/>
                                <w:szCs w:val="16"/>
                              </w:rPr>
                              <w:t>Image</w:t>
                            </w:r>
                            <w:r w:rsidRPr="00ED4EF3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visualisation graphique) et </w:t>
                            </w:r>
                            <w:r w:rsidRPr="00ED4EF3">
                              <w:rPr>
                                <w:sz w:val="28"/>
                                <w:szCs w:val="16"/>
                              </w:rPr>
                              <w:t>Fichier</w:t>
                            </w:r>
                            <w:r w:rsidRPr="00ED4EF3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(enregistrement d’une simulation texte dans un fichier).</w:t>
                            </w:r>
                          </w:p>
                          <w:p w:rsidR="00ED4EF3" w:rsidRDefault="00ED4EF3" w:rsidP="00ED4EF3"/>
                        </w:txbxContent>
                      </v:textbox>
                    </v:shape>
                  </w:pict>
                </mc:Fallback>
              </mc:AlternateContent>
            </w:r>
            <w:r w:rsidR="00103D1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83714AF" wp14:editId="54215923">
                      <wp:simplePos x="0" y="0"/>
                      <wp:positionH relativeFrom="column">
                        <wp:posOffset>2593340</wp:posOffset>
                      </wp:positionH>
                      <wp:positionV relativeFrom="paragraph">
                        <wp:posOffset>4812665</wp:posOffset>
                      </wp:positionV>
                      <wp:extent cx="1104900" cy="311150"/>
                      <wp:effectExtent l="0" t="0" r="0" b="0"/>
                      <wp:wrapNone/>
                      <wp:docPr id="1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4900" cy="311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03D15" w:rsidRPr="00103D15" w:rsidRDefault="00103D15" w:rsidP="00103D15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color w:val="auto"/>
                                      <w:sz w:val="20"/>
                                      <w:szCs w:val="16"/>
                                      <w:u w:val="single"/>
                                    </w:rPr>
                                  </w:pPr>
                                  <w:r w:rsidRPr="00103D15">
                                    <w:rPr>
                                      <w:b w:val="0"/>
                                      <w:bCs/>
                                      <w:color w:val="auto"/>
                                      <w:sz w:val="20"/>
                                      <w:szCs w:val="16"/>
                                      <w:u w:val="single"/>
                                    </w:rPr>
                                    <w:t>Ecran d’accueil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714AF" id="_x0000_s1028" type="#_x0000_t202" style="position:absolute;left:0;text-align:left;margin-left:204.2pt;margin-top:378.95pt;width:87pt;height:24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" stroked="f">
                      <v:textbox>
                        <w:txbxContent>
                          <w:p w:rsidR="00103D15" w:rsidRPr="00103D15" w:rsidRDefault="00103D15" w:rsidP="00103D15">
                            <w:pPr>
                              <w:jc w:val="center"/>
                              <w:rPr>
                                <w:b w:val="0"/>
                                <w:bCs/>
                                <w:color w:val="auto"/>
                                <w:sz w:val="20"/>
                                <w:szCs w:val="16"/>
                                <w:u w:val="single"/>
                              </w:rPr>
                            </w:pPr>
                            <w:r w:rsidRPr="00103D15">
                              <w:rPr>
                                <w:b w:val="0"/>
                                <w:bCs/>
                                <w:color w:val="auto"/>
                                <w:sz w:val="20"/>
                                <w:szCs w:val="16"/>
                                <w:u w:val="single"/>
                              </w:rPr>
                              <w:t>Ecran d’accueil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3D15"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1348740</wp:posOffset>
                  </wp:positionH>
                  <wp:positionV relativeFrom="paragraph">
                    <wp:posOffset>3081020</wp:posOffset>
                  </wp:positionV>
                  <wp:extent cx="3620770" cy="1710690"/>
                  <wp:effectExtent l="0" t="0" r="0" b="3810"/>
                  <wp:wrapNone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770" cy="171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74F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1427480</wp:posOffset>
                      </wp:positionV>
                      <wp:extent cx="6330950" cy="1473200"/>
                      <wp:effectExtent l="0" t="0" r="0" b="0"/>
                      <wp:wrapNone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30950" cy="1473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D4EF3" w:rsidRDefault="00AC11EE" w:rsidP="00ED4EF3">
                                  <w:pPr>
                                    <w:pStyle w:val="Titre1"/>
                                    <w:ind w:left="720"/>
                                    <w:rPr>
                                      <w:sz w:val="36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20"/>
                                    </w:rPr>
                                    <w:t xml:space="preserve">2. </w:t>
                                  </w:r>
                                  <w:r w:rsidR="006B3B4C">
                                    <w:rPr>
                                      <w:sz w:val="36"/>
                                      <w:szCs w:val="20"/>
                                    </w:rPr>
                                    <w:t>Accueil</w:t>
                                  </w:r>
                                </w:p>
                                <w:p w:rsidR="005A74F9" w:rsidRPr="00103D15" w:rsidRDefault="00103D15" w:rsidP="00ED4EF3">
                                  <w:pPr>
                                    <w:pStyle w:val="Titre1"/>
                                    <w:ind w:left="720"/>
                                    <w:jc w:val="both"/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Bienvenue sur </w:t>
                                  </w:r>
                                  <w:proofErr w:type="spellStart"/>
                                  <w:r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>Ultimate</w:t>
                                  </w:r>
                                  <w:proofErr w:type="spellEnd"/>
                                  <w:r>
                                    <w:rPr>
                                      <w:b w:val="0"/>
                                      <w:bCs/>
                                      <w:sz w:val="28"/>
                                      <w:szCs w:val="16"/>
                                    </w:rPr>
                                    <w:t xml:space="preserve"> Toupie Simulator. Cette version du projet permet la visualisation de nombreux objets physiques. Son interface a vocation ludique et ergonomique.</w:t>
                                  </w:r>
                                </w:p>
                                <w:p w:rsidR="005A74F9" w:rsidRDefault="005A74F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-7.3pt;margin-top:112.4pt;width:498.5pt;height:11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" stroked="f">
                      <v:textbox>
                        <w:txbxContent>
                          <w:p w:rsidR="00ED4EF3" w:rsidRDefault="00AC11EE" w:rsidP="00ED4EF3">
                            <w:pPr>
                              <w:pStyle w:val="Titre1"/>
                              <w:ind w:left="720"/>
                              <w:rPr>
                                <w:sz w:val="36"/>
                                <w:szCs w:val="20"/>
                              </w:rPr>
                            </w:pPr>
                            <w:r>
                              <w:rPr>
                                <w:sz w:val="36"/>
                                <w:szCs w:val="20"/>
                              </w:rPr>
                              <w:t xml:space="preserve">2. </w:t>
                            </w:r>
                            <w:r w:rsidR="006B3B4C">
                              <w:rPr>
                                <w:sz w:val="36"/>
                                <w:szCs w:val="20"/>
                              </w:rPr>
                              <w:t>Accueil</w:t>
                            </w:r>
                          </w:p>
                          <w:p w:rsidR="005A74F9" w:rsidRPr="00103D15" w:rsidRDefault="00103D15" w:rsidP="00ED4EF3">
                            <w:pPr>
                              <w:pStyle w:val="Titre1"/>
                              <w:ind w:left="720"/>
                              <w:jc w:val="both"/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Bienvenue sur </w:t>
                            </w:r>
                            <w:proofErr w:type="spellStart"/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Ultimate</w:t>
                            </w:r>
                            <w:proofErr w:type="spellEnd"/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Toupie Simulator. Cette version du projet permet la visualisation de nombreux objets physiques. Son interface a vocation ludique et ergonomique.</w:t>
                            </w:r>
                          </w:p>
                          <w:p w:rsidR="005A74F9" w:rsidRDefault="005A74F9"/>
                        </w:txbxContent>
                      </v:textbox>
                    </v:shape>
                  </w:pict>
                </mc:Fallback>
              </mc:AlternateContent>
            </w:r>
            <w:r w:rsidR="00DF027C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A2D43BB" wp14:editId="701435EF">
                      <wp:extent cx="6407150" cy="1038225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07150" cy="1038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A74F9" w:rsidRPr="00103D15" w:rsidRDefault="00DF027C" w:rsidP="00DF027C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</w:pPr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« </w:t>
                                  </w:r>
                                  <w:r w:rsidR="005A74F9"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Rien de plus simple</w:t>
                                  </w:r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. </w:t>
                                  </w:r>
                                  <w:r w:rsidR="005A74F9"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Dans le répertoire </w:t>
                                  </w:r>
                                  <w:proofErr w:type="spellStart"/>
                                  <w:r w:rsidR="0065553A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UltimateToupieSimulator</w:t>
                                  </w:r>
                                  <w:proofErr w:type="spellEnd"/>
                                  <w:r w:rsidR="005A74F9"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,</w:t>
                                  </w:r>
                                </w:p>
                                <w:p w:rsidR="00DF027C" w:rsidRPr="00103D15" w:rsidRDefault="005A74F9" w:rsidP="00DF027C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</w:pPr>
                                  <w:proofErr w:type="spellStart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>Exécutez</w:t>
                                  </w:r>
                                  <w:proofErr w:type="spellEnd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>qmake</w:t>
                                  </w:r>
                                  <w:proofErr w:type="spellEnd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>puis</w:t>
                                  </w:r>
                                  <w:proofErr w:type="spellEnd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 xml:space="preserve"> make. Have </w:t>
                                  </w:r>
                                  <w:proofErr w:type="gramStart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>fun !</w:t>
                                  </w:r>
                                  <w:proofErr w:type="gramEnd"/>
                                  <w:r w:rsidR="00DF027C"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>»</w:t>
                                  </w:r>
                                </w:p>
                                <w:p w:rsidR="005A74F9" w:rsidRPr="00103D15" w:rsidRDefault="005A74F9" w:rsidP="00DF027C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iCs/>
                                      <w:lang w:val="en-US"/>
                                    </w:rPr>
                                  </w:pPr>
                                  <w:r w:rsidRPr="00103D15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  <w:szCs w:val="36"/>
                                      <w:lang w:val="en-US" w:bidi="fr-FR"/>
                                    </w:rPr>
                                    <w:t>Mark Zuckerberg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2D43BB" id="Zone de texte 7" o:spid="_x0000_s1030" type="#_x0000_t202" style="width:504.5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" filled="f" stroked="f" strokeweight=".5pt">
                      <v:textbox>
                        <w:txbxContent>
                          <w:p w:rsidR="005A74F9" w:rsidRPr="00103D15" w:rsidRDefault="00DF027C" w:rsidP="00DF027C">
                            <w:pPr>
                              <w:jc w:val="center"/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</w:pPr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« </w:t>
                            </w:r>
                            <w:r w:rsidR="005A74F9"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Rien de plus simple</w:t>
                            </w:r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. </w:t>
                            </w:r>
                            <w:r w:rsidR="005A74F9"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Dans le répertoire </w:t>
                            </w:r>
                            <w:proofErr w:type="spellStart"/>
                            <w:r w:rsidR="0065553A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UltimateToupieSimulator</w:t>
                            </w:r>
                            <w:proofErr w:type="spellEnd"/>
                            <w:r w:rsidR="005A74F9"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,</w:t>
                            </w:r>
                          </w:p>
                          <w:p w:rsidR="00DF027C" w:rsidRPr="00103D15" w:rsidRDefault="005A74F9" w:rsidP="00DF027C">
                            <w:pPr>
                              <w:jc w:val="center"/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</w:pPr>
                            <w:proofErr w:type="spellStart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>Exécutez</w:t>
                            </w:r>
                            <w:proofErr w:type="spellEnd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 xml:space="preserve"> </w:t>
                            </w:r>
                            <w:proofErr w:type="spellStart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>qmake</w:t>
                            </w:r>
                            <w:proofErr w:type="spellEnd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 xml:space="preserve">, </w:t>
                            </w:r>
                            <w:proofErr w:type="spellStart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>puis</w:t>
                            </w:r>
                            <w:proofErr w:type="spellEnd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 xml:space="preserve"> make. Have </w:t>
                            </w:r>
                            <w:proofErr w:type="gramStart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>fun !</w:t>
                            </w:r>
                            <w:proofErr w:type="gramEnd"/>
                            <w:r w:rsidR="00DF027C"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val="en-US" w:bidi="fr-FR"/>
                              </w:rPr>
                              <w:t>»</w:t>
                            </w:r>
                          </w:p>
                          <w:p w:rsidR="005A74F9" w:rsidRPr="00103D15" w:rsidRDefault="005A74F9" w:rsidP="00DF027C">
                            <w:pPr>
                              <w:jc w:val="center"/>
                              <w:rPr>
                                <w:b w:val="0"/>
                                <w:bCs/>
                                <w:iCs/>
                                <w:lang w:val="en-US"/>
                              </w:rPr>
                            </w:pPr>
                            <w:r w:rsidRPr="00103D15">
                              <w:rPr>
                                <w:b w:val="0"/>
                                <w:bCs/>
                                <w:iCs/>
                                <w:sz w:val="36"/>
                                <w:szCs w:val="36"/>
                                <w:lang w:val="en-US" w:bidi="fr-FR"/>
                              </w:rPr>
                              <w:t>Mark Zuckerberg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bookmarkStart w:id="0" w:name="_GoBack"/>
        <w:bookmarkEnd w:id="0"/>
      </w:tr>
      <w:tr w:rsidR="00DF027C" w:rsidTr="00DF027C">
        <w:trPr>
          <w:trHeight w:val="5931"/>
        </w:trPr>
        <w:tc>
          <w:tcPr>
            <w:tcW w:w="9999" w:type="dxa"/>
          </w:tcPr>
          <w:p w:rsidR="00DF027C" w:rsidRDefault="00DF027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6B3B4C" w:rsidRDefault="006B3B4C" w:rsidP="00DF027C">
            <w:pPr>
              <w:pStyle w:val="Textedemiseenvidence"/>
              <w:rPr>
                <w:i/>
                <w:sz w:val="36"/>
              </w:rPr>
            </w:pPr>
          </w:p>
          <w:p w:rsidR="00DF027C" w:rsidRDefault="00ED4EF3" w:rsidP="00DF027C">
            <w:pPr>
              <w:pStyle w:val="Contenu"/>
              <w:rPr>
                <w:i/>
                <w:sz w:val="36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13585FF8" wp14:editId="40665E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48895</wp:posOffset>
                      </wp:positionV>
                      <wp:extent cx="6330950" cy="1473200"/>
                      <wp:effectExtent l="0" t="0" r="0" b="0"/>
                      <wp:wrapNone/>
                      <wp:docPr id="2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30950" cy="1473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D4EF3" w:rsidRDefault="00ED4EF3" w:rsidP="00ED4EF3">
                                  <w:pPr>
                                    <w:pStyle w:val="Titre1"/>
                                    <w:ind w:left="720"/>
                                    <w:rPr>
                                      <w:sz w:val="36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20"/>
                                    </w:rPr>
                                    <w:t>Mode Fichier : précisions</w:t>
                                  </w:r>
                                </w:p>
                                <w:p w:rsidR="00ED4EF3" w:rsidRPr="00ED4EF3" w:rsidRDefault="00ED4EF3" w:rsidP="00ED4EF3">
                                  <w:pPr>
                                    <w:pStyle w:val="Titre1"/>
                                    <w:ind w:left="720"/>
                                    <w:rPr>
                                      <w:sz w:val="36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585FF8" id="_x0000_s1031" type="#_x0000_t202" style="position:absolute;margin-left:0;margin-top:3.85pt;width:498.5pt;height:11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" stroked="f">
                      <v:textbox>
                        <w:txbxContent>
                          <w:p w:rsidR="00ED4EF3" w:rsidRDefault="00ED4EF3" w:rsidP="00ED4EF3">
                            <w:pPr>
                              <w:pStyle w:val="Titre1"/>
                              <w:ind w:left="720"/>
                              <w:rPr>
                                <w:sz w:val="36"/>
                                <w:szCs w:val="20"/>
                              </w:rPr>
                            </w:pPr>
                            <w:r>
                              <w:rPr>
                                <w:sz w:val="36"/>
                                <w:szCs w:val="20"/>
                              </w:rPr>
                              <w:t>Mode Fichier : précisions</w:t>
                            </w:r>
                          </w:p>
                          <w:p w:rsidR="00ED4EF3" w:rsidRPr="00ED4EF3" w:rsidRDefault="00ED4EF3" w:rsidP="00ED4EF3">
                            <w:pPr>
                              <w:pStyle w:val="Titre1"/>
                              <w:ind w:left="720"/>
                              <w:rPr>
                                <w:sz w:val="36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F027C" w:rsidRDefault="006B3B4C" w:rsidP="00DF027C">
            <w:pPr>
              <w:pStyle w:val="Contenu"/>
              <w:rPr>
                <w:i/>
                <w:sz w:val="36"/>
              </w:rPr>
            </w:pPr>
            <w:r>
              <w:rPr>
                <w:i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675640</wp:posOffset>
                      </wp:positionV>
                      <wp:extent cx="6330950" cy="6508750"/>
                      <wp:effectExtent l="0" t="0" r="0" b="6350"/>
                      <wp:wrapNone/>
                      <wp:docPr id="25" name="Groupe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0950" cy="6508750"/>
                                <a:chOff x="0" y="0"/>
                                <a:chExt cx="6330950" cy="65087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Imag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3450" y="0"/>
                                  <a:ext cx="4445000" cy="21012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3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97150" y="2260600"/>
                                  <a:ext cx="1104900" cy="3111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D4EF3" w:rsidRPr="00103D15" w:rsidRDefault="00ED4EF3" w:rsidP="00ED4EF3">
                                    <w:pPr>
                                      <w:jc w:val="center"/>
                                      <w:rPr>
                                        <w:b w:val="0"/>
                                        <w:bCs/>
                                        <w:color w:val="auto"/>
                                        <w:sz w:val="20"/>
                                        <w:szCs w:val="16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b w:val="0"/>
                                        <w:bCs/>
                                        <w:color w:val="auto"/>
                                        <w:sz w:val="20"/>
                                        <w:szCs w:val="16"/>
                                        <w:u w:val="single"/>
                                      </w:rPr>
                                      <w:t>Choix du dossier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63850"/>
                                  <a:ext cx="6330950" cy="3644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D4EF3" w:rsidRDefault="00ED4EF3" w:rsidP="00ED4EF3">
                                    <w:pPr>
                                      <w:pStyle w:val="Titre1"/>
                                      <w:ind w:left="720"/>
                                      <w:jc w:val="both"/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  <w:t xml:space="preserve">En mode fichier, une fenêtre s’ouvre pour vous demander un chemin d’accès. Veuillez entrer un </w:t>
                                    </w:r>
                                    <w:r w:rsidR="006B3B4C"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  <w:t xml:space="preserve">chemin d’accès valide vers le dossier ou vous voulez enregistrer la simulation. </w:t>
                                    </w:r>
                                  </w:p>
                                  <w:p w:rsidR="006B3B4C" w:rsidRDefault="006B3B4C" w:rsidP="00ED4EF3">
                                    <w:pPr>
                                      <w:pStyle w:val="Titre1"/>
                                      <w:ind w:left="720"/>
                                      <w:jc w:val="both"/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  <w:t>Si le chemin d’accès est invalide, pas d’inquiétude : la fenêtre saura vous l’indiquer.</w:t>
                                    </w:r>
                                  </w:p>
                                  <w:p w:rsidR="006B3B4C" w:rsidRDefault="006B3B4C" w:rsidP="00ED4EF3">
                                    <w:pPr>
                                      <w:pStyle w:val="Titre1"/>
                                      <w:ind w:left="720"/>
                                      <w:jc w:val="both"/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</w:pPr>
                                  </w:p>
                                  <w:p w:rsidR="006B3B4C" w:rsidRDefault="006B3B4C" w:rsidP="00ED4EF3">
                                    <w:pPr>
                                      <w:pStyle w:val="Titre1"/>
                                      <w:ind w:left="720"/>
                                      <w:jc w:val="both"/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  <w:t xml:space="preserve">En fin de configuration, si la simulation s’est correctement </w:t>
                                    </w:r>
                                    <w:proofErr w:type="gramStart"/>
                                    <w:r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  <w:t>déroulé</w:t>
                                    </w:r>
                                    <w:proofErr w:type="gramEnd"/>
                                    <w:r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  <w:t>, vous en serez notifié et les données de vos objets physiques seront enregistrées à l’emplacement de votre chemin d’accès, sous le nom de fichier « UltimateSimulation.txt ».</w:t>
                                    </w:r>
                                  </w:p>
                                  <w:p w:rsidR="006B3B4C" w:rsidRDefault="006B3B4C" w:rsidP="00ED4EF3">
                                    <w:pPr>
                                      <w:pStyle w:val="Titre1"/>
                                      <w:ind w:left="720"/>
                                      <w:jc w:val="both"/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</w:pPr>
                                  </w:p>
                                  <w:p w:rsidR="006B3B4C" w:rsidRPr="00103D15" w:rsidRDefault="006B3B4C" w:rsidP="00ED4EF3">
                                    <w:pPr>
                                      <w:pStyle w:val="Titre1"/>
                                      <w:ind w:left="720"/>
                                      <w:jc w:val="both"/>
                                      <w:rPr>
                                        <w:b w:val="0"/>
                                        <w:bCs/>
                                        <w:sz w:val="28"/>
                                        <w:szCs w:val="16"/>
                                      </w:rPr>
                                    </w:pPr>
                                  </w:p>
                                  <w:p w:rsidR="00ED4EF3" w:rsidRDefault="00ED4EF3" w:rsidP="00ED4EF3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e 25" o:spid="_x0000_s1032" style="position:absolute;margin-left:1.2pt;margin-top:53.2pt;width:498.5pt;height:512.5pt;z-index:251677696;mso-position-horizontal-relative:text;mso-position-vertical-relative:text" coordsize="63309,65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2" o:spid="_x0000_s1033" type="#_x0000_t75" style="position:absolute;left:9334;width:44450;height:2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">
                        <v:imagedata r:id="rId12" o:title=""/>
                      </v:shape>
                      <v:shape id="_x0000_s1034" type="#_x0000_t202" style="position:absolute;left:25971;top:22606;width:11049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      <v:textbox>
                          <w:txbxContent>
                            <w:p w:rsidR="00ED4EF3" w:rsidRPr="00103D15" w:rsidRDefault="00ED4EF3" w:rsidP="00ED4EF3">
                              <w:pPr>
                                <w:jc w:val="center"/>
                                <w:rPr>
                                  <w:b w:val="0"/>
                                  <w:bCs/>
                                  <w:color w:val="auto"/>
                                  <w:sz w:val="20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color w:val="auto"/>
                                  <w:sz w:val="20"/>
                                  <w:szCs w:val="16"/>
                                  <w:u w:val="single"/>
                                </w:rPr>
                                <w:t>Choix du dossier</w:t>
                              </w:r>
                            </w:p>
                          </w:txbxContent>
                        </v:textbox>
                      </v:shape>
                      <v:shape id="_x0000_s1035" type="#_x0000_t202" style="position:absolute;top:28638;width:63309;height:36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      <v:textbox>
                          <w:txbxContent>
                            <w:p w:rsidR="00ED4EF3" w:rsidRDefault="00ED4EF3" w:rsidP="00ED4EF3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En mode fichier, une fenêtre s’ouvre pour vous demander un chemin d’accès. Veuillez entrer un </w:t>
                              </w:r>
                              <w:r w:rsidR="006B3B4C"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chemin d’accès valide vers le dossier ou vous voulez enregistrer la simulation. </w:t>
                              </w:r>
                            </w:p>
                            <w:p w:rsidR="006B3B4C" w:rsidRDefault="006B3B4C" w:rsidP="00ED4EF3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Si le chemin d’accès est invalide, pas d’inquiétude : la fenêtre saura vous l’indiquer.</w:t>
                              </w:r>
                            </w:p>
                            <w:p w:rsidR="006B3B4C" w:rsidRDefault="006B3B4C" w:rsidP="00ED4EF3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6B3B4C" w:rsidRDefault="006B3B4C" w:rsidP="00ED4EF3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En fin de configuration, si la simulation s’est correctement </w:t>
                              </w:r>
                              <w:proofErr w:type="gramStart"/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déroulé</w:t>
                              </w:r>
                              <w:proofErr w:type="gramEnd"/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, vous en serez notifié et les données de vos objets physiques seront enregistrées à l’emplacement de votre chemin d’accès, sous le nom de fichier « UltimateSimulation.txt ».</w:t>
                              </w:r>
                            </w:p>
                            <w:p w:rsidR="006B3B4C" w:rsidRDefault="006B3B4C" w:rsidP="00ED4EF3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6B3B4C" w:rsidRPr="00103D15" w:rsidRDefault="006B3B4C" w:rsidP="00ED4EF3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ED4EF3" w:rsidRDefault="00ED4EF3" w:rsidP="00ED4EF3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5A74F9" w:rsidTr="00DF027C">
        <w:trPr>
          <w:trHeight w:val="5931"/>
        </w:trPr>
        <w:tc>
          <w:tcPr>
            <w:tcW w:w="9999" w:type="dxa"/>
          </w:tcPr>
          <w:p w:rsidR="005A74F9" w:rsidRDefault="005A74F9" w:rsidP="00542BEC">
            <w:pPr>
              <w:pStyle w:val="Titre1"/>
            </w:pPr>
          </w:p>
        </w:tc>
      </w:tr>
    </w:tbl>
    <w:p w:rsidR="00AB02A7" w:rsidRDefault="00AB02A7" w:rsidP="00DF027C"/>
    <w:p w:rsidR="0087605E" w:rsidRDefault="0087605E" w:rsidP="00AB02A7">
      <w:pPr>
        <w:spacing w:after="200"/>
      </w:pPr>
    </w:p>
    <w:p w:rsidR="006B3B4C" w:rsidRDefault="006B3B4C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7CC389D" wp14:editId="10A49343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6421901" cy="9055100"/>
                <wp:effectExtent l="0" t="0" r="0" b="0"/>
                <wp:wrapNone/>
                <wp:docPr id="196" name="Groupe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1901" cy="9055100"/>
                          <a:chOff x="-1" y="0"/>
                          <a:chExt cx="6421901" cy="9055100"/>
                        </a:xfrm>
                      </wpg:grpSpPr>
                      <wps:wsp>
                        <wps:cNvPr id="2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30950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24F5" w:rsidRDefault="00AC11EE" w:rsidP="000324F5">
                              <w:pPr>
                                <w:pStyle w:val="Titre1"/>
                                <w:ind w:left="720"/>
                                <w:rPr>
                                  <w:sz w:val="36"/>
                                  <w:szCs w:val="20"/>
                                </w:rPr>
                              </w:pPr>
                              <w:r>
                                <w:rPr>
                                  <w:sz w:val="36"/>
                                  <w:szCs w:val="20"/>
                                </w:rPr>
                                <w:t xml:space="preserve">3. </w:t>
                              </w:r>
                              <w:r w:rsidR="000324F5">
                                <w:rPr>
                                  <w:sz w:val="36"/>
                                  <w:szCs w:val="20"/>
                                </w:rPr>
                                <w:t>Configuration</w:t>
                              </w:r>
                            </w:p>
                            <w:p w:rsidR="000324F5" w:rsidRPr="00ED4EF3" w:rsidRDefault="000324F5" w:rsidP="000324F5">
                              <w:pPr>
                                <w:pStyle w:val="Titre1"/>
                                <w:ind w:left="720"/>
                                <w:rPr>
                                  <w:sz w:val="36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8500"/>
                            <a:ext cx="6371590" cy="339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4216400"/>
                            <a:ext cx="1104900" cy="31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24F5" w:rsidRPr="00103D15" w:rsidRDefault="000324F5" w:rsidP="000324F5">
                              <w:pPr>
                                <w:jc w:val="center"/>
                                <w:rPr>
                                  <w:b w:val="0"/>
                                  <w:bCs/>
                                  <w:color w:val="auto"/>
                                  <w:sz w:val="20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color w:val="auto"/>
                                  <w:sz w:val="20"/>
                                  <w:szCs w:val="16"/>
                                  <w:u w:val="single"/>
                                </w:rPr>
                                <w:t>Choix des objets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4610100"/>
                            <a:ext cx="6421901" cy="4445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24F5" w:rsidRDefault="0056106D" w:rsidP="000324F5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Vous v</w:t>
                              </w:r>
                              <w:r w:rsidR="000324F5"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oici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à </w:t>
                              </w:r>
                              <w:r w:rsidR="000324F5"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 la</w:t>
                              </w:r>
                              <w:proofErr w:type="gramEnd"/>
                              <w:r w:rsidR="000324F5"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 phase la plus importante : la configuration de la simulation.</w:t>
                              </w:r>
                            </w:p>
                            <w:p w:rsidR="000324F5" w:rsidRPr="000324F5" w:rsidRDefault="000324F5" w:rsidP="000324F5">
                              <w:pPr>
                                <w:pStyle w:val="Titre1"/>
                                <w:numPr>
                                  <w:ilvl w:val="0"/>
                                  <w:numId w:val="7"/>
                                </w:numPr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Les </w:t>
                              </w:r>
                              <w:r w:rsidRPr="000324F5">
                                <w:rPr>
                                  <w:sz w:val="28"/>
                                  <w:szCs w:val="16"/>
                                </w:rPr>
                                <w:t>Bouton-types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 : il existe quatre types d’objets préconfigurés : le cône, la toupie chinoise, la bille et l’oscillateur. Lorsqu’il est sélectionné, le bouton se colore en cyan. Pour créer un objet du type sélectionné, renseignez les champs de la première ligne.</w:t>
                              </w:r>
                            </w:p>
                            <w:p w:rsidR="000324F5" w:rsidRDefault="000324F5" w:rsidP="000324F5">
                              <w:pPr>
                                <w:pStyle w:val="Titre1"/>
                                <w:numPr>
                                  <w:ilvl w:val="0"/>
                                  <w:numId w:val="5"/>
                                </w:numPr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Le </w:t>
                              </w:r>
                              <w:r w:rsidRPr="000324F5">
                                <w:rPr>
                                  <w:sz w:val="28"/>
                                  <w:szCs w:val="16"/>
                                </w:rPr>
                                <w:t>Grillage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 : Représente l’espace de la simulation. Chaque case est un emplacement potentiel pour un objet physique. Lorsqu’un bouton-type est sélectionné et ses caractéristiques renseignées, vous pouvez choisir un emplacement pour votre objet. Cliquer dessus à nouveau l’effacera, libérant l’emplacement. Un emplacement occupé se colore en bleu.</w:t>
                              </w:r>
                            </w:p>
                            <w:p w:rsidR="000324F5" w:rsidRDefault="000324F5" w:rsidP="000324F5">
                              <w:pPr>
                                <w:pStyle w:val="Titre1"/>
                                <w:numPr>
                                  <w:ilvl w:val="0"/>
                                  <w:numId w:val="5"/>
                                </w:numPr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L’</w:t>
                              </w:r>
                              <w:r w:rsidRPr="000324F5">
                                <w:rPr>
                                  <w:sz w:val="28"/>
                                  <w:szCs w:val="16"/>
                                </w:rPr>
                                <w:t>échelle 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: indique l’espace laissé entre les cases.</w:t>
                              </w:r>
                            </w:p>
                            <w:p w:rsidR="000324F5" w:rsidRDefault="000324F5" w:rsidP="000324F5">
                              <w:pPr>
                                <w:pStyle w:val="Titre1"/>
                                <w:numPr>
                                  <w:ilvl w:val="0"/>
                                  <w:numId w:val="5"/>
                                </w:numPr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L’</w:t>
                              </w:r>
                              <w:r w:rsidRPr="000324F5">
                                <w:rPr>
                                  <w:sz w:val="28"/>
                                  <w:szCs w:val="16"/>
                                </w:rPr>
                                <w:t>intégrateur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. Option avancée. Par défaut, il s’agit d’Euler-Cromer.</w:t>
                              </w:r>
                            </w:p>
                            <w:p w:rsidR="000324F5" w:rsidRDefault="000324F5" w:rsidP="000324F5">
                              <w:pPr>
                                <w:pStyle w:val="Titre1"/>
                                <w:numPr>
                                  <w:ilvl w:val="0"/>
                                  <w:numId w:val="5"/>
                                </w:numPr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Cet œil indique la position de départ de la caméra !</w:t>
                              </w:r>
                            </w:p>
                            <w:p w:rsidR="000324F5" w:rsidRDefault="000324F5" w:rsidP="000324F5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0324F5" w:rsidRPr="00103D15" w:rsidRDefault="000324F5" w:rsidP="000324F5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0324F5" w:rsidRDefault="000324F5" w:rsidP="000324F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CC389D" id="Groupe 196" o:spid="_x0000_s1036" style="position:absolute;margin-left:0;margin-top:.5pt;width:505.65pt;height:713pt;z-index:251703296;mso-position-horizontal:center;mso-position-horizontal-relative:margin;mso-position-vertical-relative:text;mso-width-relative:margin" coordorigin="" coordsize="64219,90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">
                <v:shape id="_x0000_s1037" type="#_x0000_t202" style="position:absolute;width:63309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p w:rsidR="000324F5" w:rsidRDefault="00AC11EE" w:rsidP="000324F5">
                        <w:pPr>
                          <w:pStyle w:val="Titre1"/>
                          <w:ind w:left="720"/>
                          <w:rPr>
                            <w:sz w:val="36"/>
                            <w:szCs w:val="20"/>
                          </w:rPr>
                        </w:pPr>
                        <w:r>
                          <w:rPr>
                            <w:sz w:val="36"/>
                            <w:szCs w:val="20"/>
                          </w:rPr>
                          <w:t xml:space="preserve">3. </w:t>
                        </w:r>
                        <w:r w:rsidR="000324F5">
                          <w:rPr>
                            <w:sz w:val="36"/>
                            <w:szCs w:val="20"/>
                          </w:rPr>
                          <w:t>Configuration</w:t>
                        </w:r>
                      </w:p>
                      <w:p w:rsidR="000324F5" w:rsidRPr="00ED4EF3" w:rsidRDefault="000324F5" w:rsidP="000324F5">
                        <w:pPr>
                          <w:pStyle w:val="Titre1"/>
                          <w:ind w:left="720"/>
                          <w:rPr>
                            <w:sz w:val="36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27" o:spid="_x0000_s1038" type="#_x0000_t75" style="position:absolute;top:6985;width:63715;height:33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">
                  <v:imagedata r:id="rId14" o:title=""/>
                </v:shape>
                <v:shape id="_x0000_s1039" type="#_x0000_t202" style="position:absolute;left:26289;top:42164;width:11049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<v:textbox>
                    <w:txbxContent>
                      <w:p w:rsidR="000324F5" w:rsidRPr="00103D15" w:rsidRDefault="000324F5" w:rsidP="000324F5">
                        <w:pPr>
                          <w:jc w:val="center"/>
                          <w:rPr>
                            <w:b w:val="0"/>
                            <w:bCs/>
                            <w:color w:val="auto"/>
                            <w:sz w:val="20"/>
                            <w:szCs w:val="16"/>
                            <w:u w:val="single"/>
                          </w:rPr>
                        </w:pPr>
                        <w:r>
                          <w:rPr>
                            <w:b w:val="0"/>
                            <w:bCs/>
                            <w:color w:val="auto"/>
                            <w:sz w:val="20"/>
                            <w:szCs w:val="16"/>
                            <w:u w:val="single"/>
                          </w:rPr>
                          <w:t>Choix des objets</w:t>
                        </w:r>
                      </w:p>
                    </w:txbxContent>
                  </v:textbox>
                </v:shape>
                <v:shape id="_x0000_s1040" type="#_x0000_t202" style="position:absolute;top:46101;width:64219;height:44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:rsidR="000324F5" w:rsidRDefault="0056106D" w:rsidP="000324F5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Vous v</w:t>
                        </w:r>
                        <w:r w:rsidR="000324F5"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oici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à </w:t>
                        </w:r>
                        <w:r w:rsidR="000324F5"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 la</w:t>
                        </w:r>
                        <w:proofErr w:type="gramEnd"/>
                        <w:r w:rsidR="000324F5"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 phase la plus importante : la configuration de la simulation.</w:t>
                        </w:r>
                      </w:p>
                      <w:p w:rsidR="000324F5" w:rsidRPr="000324F5" w:rsidRDefault="000324F5" w:rsidP="000324F5">
                        <w:pPr>
                          <w:pStyle w:val="Titre1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Les </w:t>
                        </w:r>
                        <w:r w:rsidRPr="000324F5">
                          <w:rPr>
                            <w:sz w:val="28"/>
                            <w:szCs w:val="16"/>
                          </w:rPr>
                          <w:t>Bouton-types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 : il existe quatre types d’objets préconfigurés : le cône, la toupie chinoise, la bille et l’oscillateur. Lorsqu’il est sélectionné, le bouton se colore en cyan. Pour créer un objet du type sélectionné, renseignez les champs de la première ligne.</w:t>
                        </w:r>
                      </w:p>
                      <w:p w:rsidR="000324F5" w:rsidRDefault="000324F5" w:rsidP="000324F5">
                        <w:pPr>
                          <w:pStyle w:val="Titre1"/>
                          <w:numPr>
                            <w:ilvl w:val="0"/>
                            <w:numId w:val="5"/>
                          </w:numPr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Le </w:t>
                        </w:r>
                        <w:r w:rsidRPr="000324F5">
                          <w:rPr>
                            <w:sz w:val="28"/>
                            <w:szCs w:val="16"/>
                          </w:rPr>
                          <w:t>Grillage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 : Représente l’espace de la simulation. Chaque case est un emplacement potentiel pour un objet physique. Lorsqu’un bouton-type est sélectionné et ses caractéristiques renseignées, vous pouvez choisir un emplacement pour votre objet. Cliquer dessus à nouveau l’effacera, libérant l’emplacement. Un emplacement occupé se colore en bleu.</w:t>
                        </w:r>
                      </w:p>
                      <w:p w:rsidR="000324F5" w:rsidRDefault="000324F5" w:rsidP="000324F5">
                        <w:pPr>
                          <w:pStyle w:val="Titre1"/>
                          <w:numPr>
                            <w:ilvl w:val="0"/>
                            <w:numId w:val="5"/>
                          </w:numPr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L’</w:t>
                        </w:r>
                        <w:r w:rsidRPr="000324F5">
                          <w:rPr>
                            <w:sz w:val="28"/>
                            <w:szCs w:val="16"/>
                          </w:rPr>
                          <w:t>échelle 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: indique l’espace laissé entre les cases.</w:t>
                        </w:r>
                      </w:p>
                      <w:p w:rsidR="000324F5" w:rsidRDefault="000324F5" w:rsidP="000324F5">
                        <w:pPr>
                          <w:pStyle w:val="Titre1"/>
                          <w:numPr>
                            <w:ilvl w:val="0"/>
                            <w:numId w:val="5"/>
                          </w:numPr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L’</w:t>
                        </w:r>
                        <w:r w:rsidRPr="000324F5">
                          <w:rPr>
                            <w:sz w:val="28"/>
                            <w:szCs w:val="16"/>
                          </w:rPr>
                          <w:t>intégrateur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. Option avancée. Par défaut, il s’agit d’Euler-Cromer.</w:t>
                        </w:r>
                      </w:p>
                      <w:p w:rsidR="000324F5" w:rsidRDefault="000324F5" w:rsidP="000324F5">
                        <w:pPr>
                          <w:pStyle w:val="Titre1"/>
                          <w:numPr>
                            <w:ilvl w:val="0"/>
                            <w:numId w:val="5"/>
                          </w:numPr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Cet œil indique la position de départ de la caméra !</w:t>
                        </w:r>
                      </w:p>
                      <w:p w:rsidR="000324F5" w:rsidRDefault="000324F5" w:rsidP="000324F5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</w:p>
                      <w:p w:rsidR="000324F5" w:rsidRPr="00103D15" w:rsidRDefault="000324F5" w:rsidP="000324F5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</w:p>
                      <w:p w:rsidR="000324F5" w:rsidRDefault="000324F5" w:rsidP="000324F5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324F5" w:rsidRDefault="000324F5" w:rsidP="00AB02A7">
      <w:pPr>
        <w:spacing w:after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6325870" cy="3524885"/>
                <wp:effectExtent l="0" t="0" r="0" b="0"/>
                <wp:wrapNone/>
                <wp:docPr id="197" name="Groupe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5870" cy="3524885"/>
                          <a:chOff x="0" y="0"/>
                          <a:chExt cx="6325870" cy="3524885"/>
                        </a:xfrm>
                      </wpg:grpSpPr>
                      <wps:wsp>
                        <wps:cNvPr id="1" name="Zone de texte 1"/>
                        <wps:cNvSpPr txBox="1"/>
                        <wps:spPr>
                          <a:xfrm>
                            <a:off x="527050" y="0"/>
                            <a:ext cx="363220" cy="76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B3B4C" w:rsidRPr="006B3B4C" w:rsidRDefault="000324F5" w:rsidP="006B3B4C">
                              <w:pPr>
                                <w:spacing w:after="200"/>
                                <w:jc w:val="center"/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Zone de texte 29"/>
                        <wps:cNvSpPr txBox="1"/>
                        <wps:spPr>
                          <a:xfrm>
                            <a:off x="5962650" y="6350"/>
                            <a:ext cx="363220" cy="76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B3B4C" w:rsidRPr="006B3B4C" w:rsidRDefault="000324F5" w:rsidP="006B3B4C">
                              <w:pPr>
                                <w:spacing w:after="200"/>
                                <w:jc w:val="center"/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Zone de texte 30"/>
                        <wps:cNvSpPr txBox="1"/>
                        <wps:spPr>
                          <a:xfrm>
                            <a:off x="0" y="285750"/>
                            <a:ext cx="363220" cy="76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B3B4C" w:rsidRPr="006B3B4C" w:rsidRDefault="000324F5" w:rsidP="006B3B4C">
                              <w:pPr>
                                <w:spacing w:after="200"/>
                                <w:jc w:val="center"/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Zone de texte 31"/>
                        <wps:cNvSpPr txBox="1"/>
                        <wps:spPr>
                          <a:xfrm>
                            <a:off x="38100" y="2711450"/>
                            <a:ext cx="363220" cy="76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B3B4C" w:rsidRPr="006B3B4C" w:rsidRDefault="006B3B4C" w:rsidP="006B3B4C">
                              <w:pPr>
                                <w:spacing w:after="200"/>
                                <w:jc w:val="center"/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92" name="Zone de texte 192"/>
                        <wps:cNvSpPr txBox="1"/>
                        <wps:spPr>
                          <a:xfrm>
                            <a:off x="1917700" y="2762250"/>
                            <a:ext cx="363220" cy="76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B3B4C" w:rsidRPr="006B3B4C" w:rsidRDefault="006B3B4C" w:rsidP="006B3B4C">
                              <w:pPr>
                                <w:spacing w:after="200"/>
                                <w:jc w:val="center"/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 w:val="0"/>
                                  <w:noProof/>
                                  <w:color w:val="FF0000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97" o:spid="_x0000_s1041" style="position:absolute;margin-left:0;margin-top:25.25pt;width:498.1pt;height:277.55pt;z-index:251704320;mso-position-horizontal:left;mso-position-horizontal-relative:margin;mso-position-vertical-relative:text" coordsize="63258,35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">
                <v:shape id="Zone de texte 1" o:spid="_x0000_s1042" type="#_x0000_t202" style="position:absolute;left:5270;width:3632;height:76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" filled="f" stroked="f">
                  <v:textbox style="mso-fit-shape-to-text:t">
                    <w:txbxContent>
                      <w:p w:rsidR="006B3B4C" w:rsidRPr="006B3B4C" w:rsidRDefault="000324F5" w:rsidP="006B3B4C">
                        <w:pPr>
                          <w:spacing w:after="200"/>
                          <w:jc w:val="center"/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Zone de texte 29" o:spid="_x0000_s1043" type="#_x0000_t202" style="position:absolute;left:59626;top:63;width:3632;height:76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" filled="f" stroked="f">
                  <v:textbox style="mso-fit-shape-to-text:t">
                    <w:txbxContent>
                      <w:p w:rsidR="006B3B4C" w:rsidRPr="006B3B4C" w:rsidRDefault="000324F5" w:rsidP="006B3B4C">
                        <w:pPr>
                          <w:spacing w:after="200"/>
                          <w:jc w:val="center"/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  <v:shape id="Zone de texte 30" o:spid="_x0000_s1044" type="#_x0000_t202" style="position:absolute;top:2857;width:3632;height:76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7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7Q+fUk/QG5+AQAA//8DAFBLAQItABQABgAIAAAAIQDb4fbL7gAAAIUBAAATAAAAAAAAAAAAAAAA&#10;AAAAAABbQ29udGVudF9UeXBlc10ueG1sUEsBAi0AFAAGAAgAAAAhAFr0LFu/AAAAFQEAAAsAAAAA&#10;AAAAAAAAAAAAHwEAAF9yZWxzLy5yZWxzUEsBAi0AFAAGAAgAAAAhAEr1prvBAAAA2wAAAA8AAAAA&#10;AAAAAAAAAAAABwIAAGRycy9kb3ducmV2LnhtbFBLBQYAAAAAAwADALcAAAD1AgAAAAA=&#10;" filled="f" stroked="f">
                  <v:textbox style="mso-fit-shape-to-text:t">
                    <w:txbxContent>
                      <w:p w:rsidR="006B3B4C" w:rsidRPr="006B3B4C" w:rsidRDefault="000324F5" w:rsidP="006B3B4C">
                        <w:pPr>
                          <w:spacing w:after="200"/>
                          <w:jc w:val="center"/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shape id="Zone de texte 31" o:spid="_x0000_s1045" type="#_x0000_t202" style="position:absolute;left:381;top:27114;width:3632;height:76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" filled="f" stroked="f">
                  <v:textbox style="mso-fit-shape-to-text:t">
                    <w:txbxContent>
                      <w:p w:rsidR="006B3B4C" w:rsidRPr="006B3B4C" w:rsidRDefault="006B3B4C" w:rsidP="006B3B4C">
                        <w:pPr>
                          <w:spacing w:after="200"/>
                          <w:jc w:val="center"/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Zone de texte 192" o:spid="_x0000_s1046" type="#_x0000_t202" style="position:absolute;left:19177;top:27622;width:3632;height:76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" filled="f" stroked="f">
                  <v:textbox style="mso-fit-shape-to-text:t">
                    <w:txbxContent>
                      <w:p w:rsidR="006B3B4C" w:rsidRPr="006B3B4C" w:rsidRDefault="006B3B4C" w:rsidP="006B3B4C">
                        <w:pPr>
                          <w:spacing w:after="200"/>
                          <w:jc w:val="center"/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 w:val="0"/>
                            <w:noProof/>
                            <w:color w:val="FF0000"/>
                            <w:sz w:val="56"/>
                            <w:szCs w:val="5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0324F5" w:rsidRDefault="000324F5" w:rsidP="00AB02A7">
      <w:pPr>
        <w:spacing w:after="200"/>
      </w:pPr>
    </w:p>
    <w:p w:rsidR="00AC11EE" w:rsidRDefault="00AC11EE" w:rsidP="00AB02A7">
      <w:pPr>
        <w:spacing w:after="2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6330950" cy="4394200"/>
                <wp:effectExtent l="0" t="0" r="0" b="6350"/>
                <wp:wrapNone/>
                <wp:docPr id="201" name="Groupe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950" cy="4394200"/>
                          <a:chOff x="0" y="0"/>
                          <a:chExt cx="6330950" cy="4394200"/>
                        </a:xfrm>
                      </wpg:grpSpPr>
                      <wps:wsp>
                        <wps:cNvPr id="19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30950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24F5" w:rsidRDefault="00AC11EE" w:rsidP="000324F5">
                              <w:pPr>
                                <w:pStyle w:val="Titre1"/>
                                <w:ind w:left="720"/>
                                <w:rPr>
                                  <w:sz w:val="36"/>
                                  <w:szCs w:val="20"/>
                                </w:rPr>
                              </w:pPr>
                              <w:r>
                                <w:rPr>
                                  <w:sz w:val="36"/>
                                  <w:szCs w:val="20"/>
                                </w:rPr>
                                <w:t>Mode Texte et Fichier : précisions</w:t>
                              </w:r>
                            </w:p>
                            <w:p w:rsidR="000324F5" w:rsidRPr="00ED4EF3" w:rsidRDefault="000324F5" w:rsidP="000324F5">
                              <w:pPr>
                                <w:pStyle w:val="Titre1"/>
                                <w:ind w:left="720"/>
                                <w:rPr>
                                  <w:sz w:val="36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49300"/>
                            <a:ext cx="6330950" cy="3644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C11EE" w:rsidRDefault="00AC11EE" w:rsidP="00AC11EE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A ce stade, votre simulation est prête à être exécutée. Toutefois en mode Texte et Fichier, deux données supplémentaires sont requises : la </w:t>
                              </w:r>
                              <w:r>
                                <w:rPr>
                                  <w:sz w:val="28"/>
                                  <w:szCs w:val="16"/>
                                </w:rPr>
                                <w:t xml:space="preserve">durée 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de votre simulation et son </w:t>
                              </w:r>
                              <w:r>
                                <w:rPr>
                                  <w:sz w:val="28"/>
                                  <w:szCs w:val="16"/>
                                </w:rPr>
                                <w:t>pas de temps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. </w:t>
                              </w:r>
                            </w:p>
                            <w:p w:rsidR="00AC11EE" w:rsidRDefault="00AC11EE" w:rsidP="00AC11EE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Ces données sont renseignées après avoir appuyé sur le bouton GO : des fenêtres de dialogue s’ouvrent, vous permettant de les préciser. </w:t>
                              </w:r>
                            </w:p>
                            <w:p w:rsidR="00AC11EE" w:rsidRDefault="00AC11EE" w:rsidP="00AC11EE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AC11EE" w:rsidRPr="00AC11EE" w:rsidRDefault="00AC11EE" w:rsidP="00AC11EE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Une fois cette étape passée, installez-vous confortablement </w:t>
                              </w:r>
                              <w:r w:rsidR="00ED6AA1" w:rsidRPr="00ED6AA1"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et profitez de la </w:t>
                              </w:r>
                              <w:proofErr w:type="gramStart"/>
                              <w:r w:rsidR="00ED6AA1" w:rsidRPr="00ED6AA1"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simulation</w: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!</w:t>
                              </w:r>
                              <w:proofErr w:type="gramEnd"/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> </w:t>
                              </w:r>
                              <w:r w:rsidRPr="00AC11EE">
                                <w:rPr>
                                  <mc:AlternateContent>
                                    <mc:Choice Requires="w16se"/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b w:val="0"/>
                                  <w:bCs/>
                                  <w:sz w:val="28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  <w:t xml:space="preserve"> </w:t>
                              </w:r>
                            </w:p>
                            <w:p w:rsidR="00AC11EE" w:rsidRDefault="00AC11EE" w:rsidP="00AC11EE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AC11EE" w:rsidRPr="00103D15" w:rsidRDefault="00AC11EE" w:rsidP="00AC11EE">
                              <w:pPr>
                                <w:pStyle w:val="Titre1"/>
                                <w:ind w:left="720"/>
                                <w:jc w:val="both"/>
                                <w:rPr>
                                  <w:b w:val="0"/>
                                  <w:bCs/>
                                  <w:sz w:val="28"/>
                                  <w:szCs w:val="16"/>
                                </w:rPr>
                              </w:pPr>
                            </w:p>
                            <w:p w:rsidR="00AC11EE" w:rsidRDefault="00AC11EE" w:rsidP="00AC11E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01" o:spid="_x0000_s1047" style="position:absolute;margin-left:0;margin-top:.45pt;width:498.5pt;height:346pt;z-index:251709440;mso-position-horizontal:left;mso-position-horizontal-relative:margin;mso-position-vertical-relative:text" coordsize="63309,43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">
                <v:shape id="_x0000_s1048" type="#_x0000_t202" style="position:absolute;width:63309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" stroked="f">
                  <v:textbox>
                    <w:txbxContent>
                      <w:p w:rsidR="000324F5" w:rsidRDefault="00AC11EE" w:rsidP="000324F5">
                        <w:pPr>
                          <w:pStyle w:val="Titre1"/>
                          <w:ind w:left="720"/>
                          <w:rPr>
                            <w:sz w:val="36"/>
                            <w:szCs w:val="20"/>
                          </w:rPr>
                        </w:pPr>
                        <w:r>
                          <w:rPr>
                            <w:sz w:val="36"/>
                            <w:szCs w:val="20"/>
                          </w:rPr>
                          <w:t>Mode Texte et Fichier : précisions</w:t>
                        </w:r>
                      </w:p>
                      <w:p w:rsidR="000324F5" w:rsidRPr="00ED4EF3" w:rsidRDefault="000324F5" w:rsidP="000324F5">
                        <w:pPr>
                          <w:pStyle w:val="Titre1"/>
                          <w:ind w:left="720"/>
                          <w:rPr>
                            <w:sz w:val="36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49" type="#_x0000_t202" style="position:absolute;top:7493;width:63309;height:36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" stroked="f">
                  <v:textbox>
                    <w:txbxContent>
                      <w:p w:rsidR="00AC11EE" w:rsidRDefault="00AC11EE" w:rsidP="00AC11EE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A ce stade, votre simulation est prête à être exécutée. Toutefois en mode Texte et Fichier, deux données supplémentaires sont requises : la </w:t>
                        </w:r>
                        <w:r>
                          <w:rPr>
                            <w:sz w:val="28"/>
                            <w:szCs w:val="16"/>
                          </w:rPr>
                          <w:t xml:space="preserve">durée 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de votre simulation et son </w:t>
                        </w:r>
                        <w:r>
                          <w:rPr>
                            <w:sz w:val="28"/>
                            <w:szCs w:val="16"/>
                          </w:rPr>
                          <w:t>pas de temps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. </w:t>
                        </w:r>
                      </w:p>
                      <w:p w:rsidR="00AC11EE" w:rsidRDefault="00AC11EE" w:rsidP="00AC11EE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Ces données sont renseignées après avoir appuyé sur le bouton GO : des fenêtres de dialogue s’ouvrent, vous permettant de les préciser. </w:t>
                        </w:r>
                      </w:p>
                      <w:p w:rsidR="00AC11EE" w:rsidRDefault="00AC11EE" w:rsidP="00AC11EE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</w:p>
                      <w:p w:rsidR="00AC11EE" w:rsidRPr="00AC11EE" w:rsidRDefault="00AC11EE" w:rsidP="00AC11EE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Une fois cette étape passée, installez-vous confortablement </w:t>
                        </w:r>
                        <w:r w:rsidR="00ED6AA1" w:rsidRPr="00ED6AA1"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et profitez de la </w:t>
                        </w:r>
                        <w:proofErr w:type="gramStart"/>
                        <w:r w:rsidR="00ED6AA1" w:rsidRPr="00ED6AA1"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simulation</w: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!</w:t>
                        </w:r>
                        <w:proofErr w:type="gramEnd"/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> </w:t>
                        </w:r>
                        <w:r w:rsidRPr="00AC11EE">
                          <w:rPr>
                            <mc:AlternateContent>
                              <mc:Choice Requires="w16se"/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b w:val="0"/>
                            <w:bCs/>
                            <w:sz w:val="28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>
                          <w:rPr>
                            <w:b w:val="0"/>
                            <w:bCs/>
                            <w:sz w:val="28"/>
                            <w:szCs w:val="16"/>
                          </w:rPr>
                          <w:t xml:space="preserve"> </w:t>
                        </w:r>
                      </w:p>
                      <w:p w:rsidR="00AC11EE" w:rsidRDefault="00AC11EE" w:rsidP="00AC11EE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</w:p>
                      <w:p w:rsidR="00AC11EE" w:rsidRPr="00103D15" w:rsidRDefault="00AC11EE" w:rsidP="00AC11EE">
                        <w:pPr>
                          <w:pStyle w:val="Titre1"/>
                          <w:ind w:left="720"/>
                          <w:jc w:val="both"/>
                          <w:rPr>
                            <w:b w:val="0"/>
                            <w:bCs/>
                            <w:sz w:val="28"/>
                            <w:szCs w:val="16"/>
                          </w:rPr>
                        </w:pPr>
                      </w:p>
                      <w:p w:rsidR="00AC11EE" w:rsidRDefault="00AC11EE" w:rsidP="00AC11EE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ED6AA1" w:rsidP="00AC11EE">
      <w:pPr>
        <w:pStyle w:val="Titre1"/>
      </w:pPr>
      <w:r>
        <w:lastRenderedPageBreak/>
        <w:t>SCIENTIFIC</w:t>
      </w:r>
      <w:r w:rsidR="00AC11EE">
        <w:t xml:space="preserve"> TOUPIE SIMULATOR</w:t>
      </w:r>
    </w:p>
    <w:p w:rsidR="00AC11EE" w:rsidRDefault="00AC11EE" w:rsidP="00AB02A7">
      <w:pPr>
        <w:spacing w:after="200"/>
      </w:pPr>
    </w:p>
    <w:p w:rsidR="00ED6AA1" w:rsidRDefault="00ED6AA1" w:rsidP="00ED6AA1">
      <w:pPr>
        <w:pStyle w:val="Titre1"/>
        <w:ind w:left="720"/>
        <w:rPr>
          <w:sz w:val="36"/>
          <w:szCs w:val="20"/>
        </w:rPr>
      </w:pPr>
      <w:r>
        <w:rPr>
          <w:sz w:val="36"/>
          <w:szCs w:val="20"/>
        </w:rPr>
        <w:t>1. Installation</w:t>
      </w:r>
    </w:p>
    <w:p w:rsidR="00ED6AA1" w:rsidRPr="005A74F9" w:rsidRDefault="00ED6AA1" w:rsidP="00ED6AA1">
      <w:pPr>
        <w:pStyle w:val="Titre1"/>
        <w:ind w:left="720"/>
        <w:rPr>
          <w:sz w:val="36"/>
          <w:szCs w:val="20"/>
        </w:rPr>
      </w:pPr>
    </w:p>
    <w:p w:rsidR="00AC11EE" w:rsidRDefault="00ED6AA1" w:rsidP="00ED6AA1">
      <w:pPr>
        <w:spacing w:after="200"/>
        <w:ind w:left="720"/>
      </w:pPr>
      <w:r>
        <w:t>Vous avez aimé installer UTS2020 ? Vous allez adorer STS.</w:t>
      </w:r>
    </w:p>
    <w:p w:rsidR="00ED6AA1" w:rsidRDefault="00ED6AA1" w:rsidP="00ED6AA1">
      <w:pPr>
        <w:spacing w:after="200"/>
        <w:ind w:left="720"/>
      </w:pP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ED6AA1" w:rsidTr="000A65D8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ED6AA1" w:rsidRPr="00DF027C" w:rsidRDefault="00ED6AA1" w:rsidP="000A65D8">
            <w:pPr>
              <w:pStyle w:val="Textedemiseenvidence"/>
              <w:jc w:val="center"/>
            </w:pP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685F0A3" wp14:editId="0B6D9075">
                      <wp:extent cx="5422005" cy="1038225"/>
                      <wp:effectExtent l="0" t="0" r="0" b="0"/>
                      <wp:docPr id="206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38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D6AA1" w:rsidRPr="00103D15" w:rsidRDefault="00ED6AA1" w:rsidP="00ED6AA1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</w:pPr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« Dans le répertoire </w:t>
                                  </w:r>
                                  <w:proofErr w:type="spellStart"/>
                                  <w:r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ScientificToupieSimulator</w:t>
                                  </w:r>
                                  <w:proofErr w:type="spellEnd"/>
                                  <w:r w:rsidRPr="00103D15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,</w:t>
                                  </w:r>
                                </w:p>
                                <w:p w:rsidR="00ED6AA1" w:rsidRPr="00ED6AA1" w:rsidRDefault="00ED6AA1" w:rsidP="00ED6AA1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E</w:t>
                                  </w:r>
                                  <w:r w:rsidRPr="00ED6AA1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xécutez </w:t>
                                  </w:r>
                                  <w:proofErr w:type="spellStart"/>
                                  <w:r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QM</w:t>
                                  </w:r>
                                  <w:r w:rsidRPr="00ED6AA1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ake</w:t>
                                  </w:r>
                                  <w:proofErr w:type="spellEnd"/>
                                  <w:r w:rsidRPr="00ED6AA1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 xml:space="preserve">, puis </w:t>
                                  </w:r>
                                  <w:proofErr w:type="spellStart"/>
                                  <w:r w:rsidRPr="00ED6AA1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make</w:t>
                                  </w:r>
                                  <w:proofErr w:type="spellEnd"/>
                                  <w:r w:rsidRPr="00ED6AA1"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. Rien de plus sim</w:t>
                                  </w:r>
                                  <w:r>
                                    <w:rPr>
                                      <w:b w:val="0"/>
                                      <w:bCs/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ple ! »</w:t>
                                  </w:r>
                                </w:p>
                                <w:p w:rsidR="00ED6AA1" w:rsidRPr="00ED6AA1" w:rsidRDefault="00ED6AA1" w:rsidP="00ED6AA1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iCs/>
                                    </w:rPr>
                                  </w:pPr>
                                  <w:r w:rsidRPr="00ED6AA1">
                                    <w:rPr>
                                      <w:b w:val="0"/>
                                      <w:bCs/>
                                      <w:iCs/>
                                      <w:sz w:val="36"/>
                                      <w:szCs w:val="36"/>
                                      <w:lang w:bidi="fr-FR"/>
                                    </w:rPr>
                                    <w:t>Mark Zuckerberg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85F0A3" id="_x0000_s1050" type="#_x0000_t202" style="width:426.95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" filled="f" stroked="f" strokeweight=".5pt">
                      <v:textbox>
                        <w:txbxContent>
                          <w:p w:rsidR="00ED6AA1" w:rsidRPr="00103D15" w:rsidRDefault="00ED6AA1" w:rsidP="00ED6AA1">
                            <w:pPr>
                              <w:jc w:val="center"/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</w:pPr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« Dans le répertoire </w:t>
                            </w:r>
                            <w:proofErr w:type="spellStart"/>
                            <w:r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ScientificToupieSimulator</w:t>
                            </w:r>
                            <w:proofErr w:type="spellEnd"/>
                            <w:r w:rsidRPr="00103D15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,</w:t>
                            </w:r>
                          </w:p>
                          <w:p w:rsidR="00ED6AA1" w:rsidRPr="00ED6AA1" w:rsidRDefault="00ED6AA1" w:rsidP="00ED6AA1">
                            <w:pPr>
                              <w:jc w:val="center"/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</w:pPr>
                            <w:r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E</w:t>
                            </w:r>
                            <w:r w:rsidRPr="00ED6AA1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xécutez </w:t>
                            </w:r>
                            <w:proofErr w:type="spellStart"/>
                            <w:r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QM</w:t>
                            </w:r>
                            <w:r w:rsidRPr="00ED6AA1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ake</w:t>
                            </w:r>
                            <w:proofErr w:type="spellEnd"/>
                            <w:r w:rsidRPr="00ED6AA1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 xml:space="preserve">, puis </w:t>
                            </w:r>
                            <w:proofErr w:type="spellStart"/>
                            <w:r w:rsidRPr="00ED6AA1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make</w:t>
                            </w:r>
                            <w:proofErr w:type="spellEnd"/>
                            <w:r w:rsidRPr="00ED6AA1"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. Rien de plus sim</w:t>
                            </w:r>
                            <w:r>
                              <w:rPr>
                                <w:b w:val="0"/>
                                <w:bCs/>
                                <w:i/>
                                <w:sz w:val="36"/>
                                <w:szCs w:val="36"/>
                                <w:lang w:bidi="fr-FR"/>
                              </w:rPr>
                              <w:t>ple ! »</w:t>
                            </w:r>
                          </w:p>
                          <w:p w:rsidR="00ED6AA1" w:rsidRPr="00ED6AA1" w:rsidRDefault="00ED6AA1" w:rsidP="00ED6AA1">
                            <w:pPr>
                              <w:jc w:val="center"/>
                              <w:rPr>
                                <w:b w:val="0"/>
                                <w:bCs/>
                                <w:iCs/>
                              </w:rPr>
                            </w:pPr>
                            <w:r w:rsidRPr="00ED6AA1">
                              <w:rPr>
                                <w:b w:val="0"/>
                                <w:bCs/>
                                <w:iCs/>
                                <w:sz w:val="36"/>
                                <w:szCs w:val="36"/>
                                <w:lang w:bidi="fr-FR"/>
                              </w:rPr>
                              <w:t>Mark Zuckerberg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AC11EE" w:rsidRDefault="00ED6AA1" w:rsidP="00AB02A7">
      <w:pPr>
        <w:spacing w:after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062558B" wp14:editId="17788765">
                <wp:simplePos x="0" y="0"/>
                <wp:positionH relativeFrom="margin">
                  <wp:posOffset>-80889</wp:posOffset>
                </wp:positionH>
                <wp:positionV relativeFrom="paragraph">
                  <wp:posOffset>273587</wp:posOffset>
                </wp:positionV>
                <wp:extent cx="6330950" cy="2574388"/>
                <wp:effectExtent l="0" t="0" r="0" b="0"/>
                <wp:wrapNone/>
                <wp:docPr id="2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0" cy="2574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351" w:rsidRDefault="00AC3351" w:rsidP="00ED6AA1">
                            <w:pPr>
                              <w:pStyle w:val="Titre1"/>
                              <w:ind w:left="720"/>
                              <w:jc w:val="both"/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</w:pPr>
                          </w:p>
                          <w:p w:rsidR="00AC3351" w:rsidRDefault="00AC3351" w:rsidP="00ED6AA1">
                            <w:pPr>
                              <w:pStyle w:val="Titre1"/>
                              <w:ind w:left="720"/>
                              <w:jc w:val="both"/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</w:pPr>
                          </w:p>
                          <w:p w:rsidR="00ED6AA1" w:rsidRPr="00103D15" w:rsidRDefault="00ED6AA1" w:rsidP="00ED6AA1">
                            <w:pPr>
                              <w:pStyle w:val="Titre1"/>
                              <w:ind w:left="720"/>
                              <w:jc w:val="both"/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Cette version est destinée aux utilisateurs chevronnés, soucieux de précision et d</w:t>
                            </w:r>
                            <w:r w:rsidR="009E50A9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e performance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. Si elle ne permet pas la représentation d’objets multiples, elle offre des fonctionnalités intéressantes pour l’étude détaillée des simulations.</w:t>
                            </w:r>
                          </w:p>
                          <w:p w:rsidR="00ED6AA1" w:rsidRDefault="00ED6AA1" w:rsidP="00ED6A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2558B" id="_x0000_s1051" type="#_x0000_t202" style="position:absolute;margin-left:-6.35pt;margin-top:21.55pt;width:498.5pt;height:202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" stroked="f">
                <v:textbox>
                  <w:txbxContent>
                    <w:p w:rsidR="00AC3351" w:rsidRDefault="00AC3351" w:rsidP="00ED6AA1">
                      <w:pPr>
                        <w:pStyle w:val="Titre1"/>
                        <w:ind w:left="720"/>
                        <w:jc w:val="both"/>
                        <w:rPr>
                          <w:b w:val="0"/>
                          <w:bCs/>
                          <w:sz w:val="28"/>
                          <w:szCs w:val="16"/>
                        </w:rPr>
                      </w:pPr>
                    </w:p>
                    <w:p w:rsidR="00AC3351" w:rsidRDefault="00AC3351" w:rsidP="00ED6AA1">
                      <w:pPr>
                        <w:pStyle w:val="Titre1"/>
                        <w:ind w:left="720"/>
                        <w:jc w:val="both"/>
                        <w:rPr>
                          <w:b w:val="0"/>
                          <w:bCs/>
                          <w:sz w:val="28"/>
                          <w:szCs w:val="16"/>
                        </w:rPr>
                      </w:pPr>
                    </w:p>
                    <w:p w:rsidR="00ED6AA1" w:rsidRPr="00103D15" w:rsidRDefault="00ED6AA1" w:rsidP="00ED6AA1">
                      <w:pPr>
                        <w:pStyle w:val="Titre1"/>
                        <w:ind w:left="720"/>
                        <w:jc w:val="both"/>
                        <w:rPr>
                          <w:b w:val="0"/>
                          <w:bCs/>
                          <w:sz w:val="28"/>
                          <w:szCs w:val="16"/>
                        </w:rPr>
                      </w:pP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>Cette version est destinée aux utilisateurs chevronnés, soucieux de précision et d</w:t>
                      </w:r>
                      <w:r w:rsidR="009E50A9">
                        <w:rPr>
                          <w:b w:val="0"/>
                          <w:bCs/>
                          <w:sz w:val="28"/>
                          <w:szCs w:val="16"/>
                        </w:rPr>
                        <w:t>e performance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>. Si elle ne permet pas la représentation d’objets multiples, elle offre des fonctionnalités intéressantes pour l’étude détaillée des simulations.</w:t>
                      </w:r>
                    </w:p>
                    <w:p w:rsidR="00ED6AA1" w:rsidRDefault="00ED6AA1" w:rsidP="00ED6AA1"/>
                  </w:txbxContent>
                </v:textbox>
                <w10:wrap anchorx="margin"/>
              </v:shape>
            </w:pict>
          </mc:Fallback>
        </mc:AlternateContent>
      </w: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AC11EE" w:rsidRDefault="00AC11EE" w:rsidP="00AB02A7">
      <w:pPr>
        <w:spacing w:after="200"/>
      </w:pPr>
    </w:p>
    <w:p w:rsidR="000324F5" w:rsidRDefault="000324F5" w:rsidP="00AB02A7">
      <w:pPr>
        <w:spacing w:after="200"/>
      </w:pPr>
    </w:p>
    <w:p w:rsidR="00ED6AA1" w:rsidRDefault="00ED6AA1" w:rsidP="00AB02A7">
      <w:pPr>
        <w:spacing w:after="200"/>
      </w:pPr>
    </w:p>
    <w:p w:rsidR="00ED6AA1" w:rsidRDefault="00ED6AA1" w:rsidP="00AB02A7">
      <w:pPr>
        <w:spacing w:after="200"/>
      </w:pPr>
    </w:p>
    <w:p w:rsidR="00ED6AA1" w:rsidRDefault="00ED6AA1" w:rsidP="00AB02A7">
      <w:pPr>
        <w:spacing w:after="200"/>
      </w:pPr>
    </w:p>
    <w:p w:rsidR="00ED6AA1" w:rsidRDefault="00ED6AA1" w:rsidP="00AB02A7">
      <w:pPr>
        <w:spacing w:after="200"/>
      </w:pPr>
    </w:p>
    <w:p w:rsidR="00ED6AA1" w:rsidRDefault="00ED6AA1" w:rsidP="00AB02A7">
      <w:pPr>
        <w:spacing w:after="200"/>
      </w:pPr>
    </w:p>
    <w:p w:rsidR="00ED6AA1" w:rsidRDefault="00ED6AA1" w:rsidP="00AB02A7">
      <w:pPr>
        <w:spacing w:after="200"/>
      </w:pPr>
    </w:p>
    <w:p w:rsidR="00ED6AA1" w:rsidRDefault="00ED6AA1" w:rsidP="00AB02A7">
      <w:pPr>
        <w:spacing w:after="200"/>
      </w:pPr>
    </w:p>
    <w:p w:rsidR="00ED6AA1" w:rsidRDefault="00ED6AA1" w:rsidP="00AB02A7">
      <w:pPr>
        <w:spacing w:after="200"/>
      </w:pPr>
    </w:p>
    <w:p w:rsidR="00AC3351" w:rsidRDefault="00AC3351" w:rsidP="00AC3351">
      <w:pPr>
        <w:pStyle w:val="Titre1"/>
        <w:ind w:left="720"/>
        <w:rPr>
          <w:sz w:val="36"/>
          <w:szCs w:val="20"/>
        </w:rPr>
      </w:pPr>
      <w:r>
        <w:rPr>
          <w:sz w:val="36"/>
          <w:szCs w:val="20"/>
        </w:rPr>
        <w:lastRenderedPageBreak/>
        <w:t>2. Accueil</w:t>
      </w:r>
    </w:p>
    <w:p w:rsidR="00AC3351" w:rsidRDefault="004F7772" w:rsidP="00AB02A7">
      <w:pPr>
        <w:spacing w:after="200"/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32629</wp:posOffset>
            </wp:positionV>
            <wp:extent cx="5887329" cy="2892618"/>
            <wp:effectExtent l="0" t="0" r="0" b="3175"/>
            <wp:wrapNone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29" cy="289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AA1" w:rsidRDefault="00ED6AA1" w:rsidP="00AB02A7">
      <w:pPr>
        <w:spacing w:after="200"/>
      </w:pPr>
    </w:p>
    <w:p w:rsidR="009E50A9" w:rsidRDefault="009E50A9" w:rsidP="00AB02A7">
      <w:pPr>
        <w:spacing w:after="200"/>
      </w:pPr>
    </w:p>
    <w:p w:rsidR="009E50A9" w:rsidRDefault="009E50A9" w:rsidP="00AB02A7">
      <w:pPr>
        <w:spacing w:after="200"/>
      </w:pPr>
    </w:p>
    <w:p w:rsidR="009E50A9" w:rsidRDefault="009E50A9" w:rsidP="00AB02A7">
      <w:pPr>
        <w:spacing w:after="200"/>
      </w:pPr>
    </w:p>
    <w:p w:rsidR="009E50A9" w:rsidRDefault="009E50A9" w:rsidP="00AB02A7">
      <w:pPr>
        <w:spacing w:after="200"/>
      </w:pPr>
    </w:p>
    <w:p w:rsidR="009E50A9" w:rsidRDefault="009E50A9" w:rsidP="00AB02A7">
      <w:pPr>
        <w:spacing w:after="200"/>
      </w:pPr>
    </w:p>
    <w:p w:rsidR="009E50A9" w:rsidRDefault="009E50A9" w:rsidP="00AB02A7">
      <w:pPr>
        <w:spacing w:after="200"/>
      </w:pPr>
    </w:p>
    <w:p w:rsidR="009E50A9" w:rsidRDefault="004F7772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EEB9E1" wp14:editId="215DB0B3">
                <wp:simplePos x="0" y="0"/>
                <wp:positionH relativeFrom="margin">
                  <wp:posOffset>2204720</wp:posOffset>
                </wp:positionH>
                <wp:positionV relativeFrom="page">
                  <wp:posOffset>4287520</wp:posOffset>
                </wp:positionV>
                <wp:extent cx="1962150" cy="311150"/>
                <wp:effectExtent l="0" t="0" r="0" b="0"/>
                <wp:wrapNone/>
                <wp:docPr id="2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50A9" w:rsidRPr="00103D15" w:rsidRDefault="009E50A9" w:rsidP="009E50A9">
                            <w:pPr>
                              <w:jc w:val="center"/>
                              <w:rPr>
                                <w:b w:val="0"/>
                                <w:bCs/>
                                <w:color w:val="auto"/>
                                <w:sz w:val="20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  <w:sz w:val="20"/>
                                <w:szCs w:val="16"/>
                                <w:u w:val="single"/>
                              </w:rPr>
                              <w:t>Panneau de Configuration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EEB9E1" id="_x0000_s1052" type="#_x0000_t202" style="position:absolute;margin-left:173.6pt;margin-top:337.6pt;width:154.5pt;height:24.5pt;z-index:251714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" stroked="f">
                <v:textbox>
                  <w:txbxContent>
                    <w:p w:rsidR="009E50A9" w:rsidRPr="00103D15" w:rsidRDefault="009E50A9" w:rsidP="009E50A9">
                      <w:pPr>
                        <w:jc w:val="center"/>
                        <w:rPr>
                          <w:b w:val="0"/>
                          <w:bCs/>
                          <w:color w:val="auto"/>
                          <w:sz w:val="20"/>
                          <w:szCs w:val="16"/>
                          <w:u w:val="single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  <w:sz w:val="20"/>
                          <w:szCs w:val="16"/>
                          <w:u w:val="single"/>
                        </w:rPr>
                        <w:t>Panneau de Configuration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9E50A9" w:rsidRDefault="004F7772" w:rsidP="00AB02A7">
      <w:pPr>
        <w:spacing w:after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C27CB5C" wp14:editId="7DB171C5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330950" cy="5295900"/>
                <wp:effectExtent l="0" t="0" r="0" b="0"/>
                <wp:wrapNone/>
                <wp:docPr id="2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0" cy="529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351" w:rsidRDefault="009E50A9" w:rsidP="004F7772">
                            <w:pPr>
                              <w:pStyle w:val="Titre1"/>
                              <w:ind w:left="720"/>
                              <w:jc w:val="both"/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Moins de colifichets, plus d’efficacité.  Les animations 2D cèdent la place au style épuré du menu principal de STS. </w:t>
                            </w:r>
                          </w:p>
                          <w:p w:rsidR="004F7772" w:rsidRDefault="004F7772" w:rsidP="004F7772">
                            <w:pPr>
                              <w:pStyle w:val="Titre1"/>
                              <w:ind w:left="720"/>
                              <w:jc w:val="both"/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</w:pPr>
                          </w:p>
                          <w:p w:rsidR="009E50A9" w:rsidRDefault="009E50A9" w:rsidP="00AC3351">
                            <w:pPr>
                              <w:pStyle w:val="Titre1"/>
                              <w:ind w:firstLine="720"/>
                              <w:jc w:val="both"/>
                              <w:rPr>
                                <w:sz w:val="28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  <w:szCs w:val="16"/>
                              </w:rPr>
                              <w:t>Changements :</w:t>
                            </w:r>
                          </w:p>
                          <w:p w:rsidR="00AC3351" w:rsidRPr="00AC3351" w:rsidRDefault="009E50A9" w:rsidP="009E50A9">
                            <w:pPr>
                              <w:pStyle w:val="Titre1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sz w:val="28"/>
                                <w:szCs w:val="16"/>
                              </w:rPr>
                            </w:pPr>
                            <w:r w:rsidRPr="00AC3351">
                              <w:rPr>
                                <w:b w:val="0"/>
                                <w:bCs/>
                                <w:sz w:val="28"/>
                                <w:szCs w:val="16"/>
                                <w:u w:val="single"/>
                              </w:rPr>
                              <w:t>Plus de précision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avec les cases à remplir. N’acceptant que les </w:t>
                            </w:r>
                            <w:r w:rsidRPr="00AC3351">
                              <w:rPr>
                                <w:b w:val="0"/>
                                <w:bCs/>
                                <w:i/>
                                <w:iCs/>
                                <w:sz w:val="28"/>
                                <w:szCs w:val="16"/>
                              </w:rPr>
                              <w:t>double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, </w:t>
                            </w:r>
                            <w:r w:rsidR="00AC3351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elles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n’arrondissent pas avant 1000 décimales</w:t>
                            </w:r>
                            <w:r w:rsidR="00AC3351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 ! C++, c’est moins sûr.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</w:t>
                            </w:r>
                            <w:r w:rsidR="00AC3351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On n’a pas idée d’être aussi précis. Les codeurs d’aujourd’hui sont complètement fous.</w:t>
                            </w:r>
                          </w:p>
                          <w:p w:rsidR="0056106D" w:rsidRPr="0056106D" w:rsidRDefault="00AC3351" w:rsidP="009E50A9">
                            <w:pPr>
                              <w:pStyle w:val="Titre1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sz w:val="28"/>
                                <w:szCs w:val="16"/>
                              </w:rPr>
                            </w:pPr>
                            <w:r w:rsidRPr="00AC3351">
                              <w:rPr>
                                <w:b w:val="0"/>
                                <w:bCs/>
                                <w:sz w:val="28"/>
                                <w:szCs w:val="16"/>
                                <w:u w:val="single"/>
                              </w:rPr>
                              <w:t>Lancez plusieurs simulations à la fois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en sélectionnant plusieurs intégrateurs </w:t>
                            </w:r>
                            <w:r w:rsidR="0056106D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et 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c</w:t>
                            </w:r>
                            <w:r w:rsidR="0056106D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omparez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leurs performances respectives</w:t>
                            </w:r>
                            <w:r w:rsidR="0056106D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 !</w:t>
                            </w:r>
                          </w:p>
                          <w:p w:rsidR="0056106D" w:rsidRPr="0056106D" w:rsidRDefault="0056106D" w:rsidP="0056106D">
                            <w:pPr>
                              <w:pStyle w:val="Titre1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sz w:val="28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  <w:u w:val="single"/>
                              </w:rPr>
                              <w:t>Visualisez la trace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laissée par vos objets en mode graphique.</w:t>
                            </w:r>
                            <w:r w:rsidR="00AC3351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 </w:t>
                            </w:r>
                          </w:p>
                          <w:p w:rsidR="00AC3351" w:rsidRPr="004F7772" w:rsidRDefault="00AC3351" w:rsidP="009E50A9">
                            <w:pPr>
                              <w:pStyle w:val="Titre1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sz w:val="28"/>
                                <w:szCs w:val="16"/>
                              </w:rPr>
                            </w:pPr>
                            <w:r w:rsidRPr="00AC3351">
                              <w:rPr>
                                <w:b w:val="0"/>
                                <w:bCs/>
                                <w:sz w:val="28"/>
                                <w:szCs w:val="16"/>
                                <w:u w:val="single"/>
                              </w:rPr>
                              <w:t>Customisez vos toupies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 ! Ne vous cantonnez plus aux types prémâchés grâce à l’option </w:t>
                            </w:r>
                            <w:r>
                              <w:rPr>
                                <w:b w:val="0"/>
                                <w:bCs/>
                                <w:i/>
                                <w:iCs/>
                                <w:sz w:val="28"/>
                                <w:szCs w:val="16"/>
                              </w:rPr>
                              <w:t>Custom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. Vous pourrez alors donner un nom à votre toupie et renseigner ses caractéristiques les plus avancées, comme ses moments d’inertie.</w:t>
                            </w:r>
                          </w:p>
                          <w:p w:rsidR="004F7772" w:rsidRPr="004F7772" w:rsidRDefault="004F7772" w:rsidP="004F7772">
                            <w:pPr>
                              <w:pStyle w:val="Titre1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sz w:val="28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  <w:u w:val="single"/>
                              </w:rPr>
                              <w:t xml:space="preserve">J’adore le </w:t>
                            </w:r>
                            <w:proofErr w:type="spellStart"/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  <w:u w:val="single"/>
                              </w:rPr>
                              <w:t>djumbé</w:t>
                            </w:r>
                            <w:proofErr w:type="spellEnd"/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. Ce n’était pas le cas tout à l</w:t>
                            </w:r>
                            <w:r w:rsidRPr="004F7772"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 xml:space="preserve">’heure. C’est capital pour la réussite du projet. </w:t>
                            </w:r>
                            <w:r>
                              <w:rPr>
                                <w:b w:val="0"/>
                                <w:bCs/>
                                <w:sz w:val="28"/>
                                <w:szCs w:val="16"/>
                              </w:rPr>
                              <w:t>C’est pourquoi je le mentionne ici.</w:t>
                            </w:r>
                          </w:p>
                          <w:p w:rsidR="009E50A9" w:rsidRDefault="009E50A9" w:rsidP="009E50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CB5C" id="_x0000_s1053" type="#_x0000_t202" style="position:absolute;margin-left:0;margin-top:.4pt;width:498.5pt;height:417pt;z-index:-251599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" stroked="f">
                <v:textbox>
                  <w:txbxContent>
                    <w:p w:rsidR="00AC3351" w:rsidRDefault="009E50A9" w:rsidP="004F7772">
                      <w:pPr>
                        <w:pStyle w:val="Titre1"/>
                        <w:ind w:left="720"/>
                        <w:jc w:val="both"/>
                        <w:rPr>
                          <w:b w:val="0"/>
                          <w:bCs/>
                          <w:sz w:val="28"/>
                          <w:szCs w:val="16"/>
                        </w:rPr>
                      </w:pP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Moins de colifichets, plus d’efficacité.  Les animations 2D cèdent la place au style épuré du menu principal de STS. </w:t>
                      </w:r>
                    </w:p>
                    <w:p w:rsidR="004F7772" w:rsidRDefault="004F7772" w:rsidP="004F7772">
                      <w:pPr>
                        <w:pStyle w:val="Titre1"/>
                        <w:ind w:left="720"/>
                        <w:jc w:val="both"/>
                        <w:rPr>
                          <w:b w:val="0"/>
                          <w:bCs/>
                          <w:sz w:val="28"/>
                          <w:szCs w:val="16"/>
                        </w:rPr>
                      </w:pPr>
                    </w:p>
                    <w:p w:rsidR="009E50A9" w:rsidRDefault="009E50A9" w:rsidP="00AC3351">
                      <w:pPr>
                        <w:pStyle w:val="Titre1"/>
                        <w:ind w:firstLine="720"/>
                        <w:jc w:val="both"/>
                        <w:rPr>
                          <w:sz w:val="28"/>
                          <w:szCs w:val="16"/>
                        </w:rPr>
                      </w:pPr>
                      <w:r>
                        <w:rPr>
                          <w:sz w:val="28"/>
                          <w:szCs w:val="16"/>
                        </w:rPr>
                        <w:t>Changements :</w:t>
                      </w:r>
                    </w:p>
                    <w:p w:rsidR="00AC3351" w:rsidRPr="00AC3351" w:rsidRDefault="009E50A9" w:rsidP="009E50A9">
                      <w:pPr>
                        <w:pStyle w:val="Titre1"/>
                        <w:numPr>
                          <w:ilvl w:val="0"/>
                          <w:numId w:val="9"/>
                        </w:numPr>
                        <w:jc w:val="both"/>
                        <w:rPr>
                          <w:sz w:val="28"/>
                          <w:szCs w:val="16"/>
                        </w:rPr>
                      </w:pPr>
                      <w:r w:rsidRPr="00AC3351">
                        <w:rPr>
                          <w:b w:val="0"/>
                          <w:bCs/>
                          <w:sz w:val="28"/>
                          <w:szCs w:val="16"/>
                          <w:u w:val="single"/>
                        </w:rPr>
                        <w:t>Plus de précision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 avec les cases à remplir. N’acceptant que les </w:t>
                      </w:r>
                      <w:r w:rsidRPr="00AC3351">
                        <w:rPr>
                          <w:b w:val="0"/>
                          <w:bCs/>
                          <w:i/>
                          <w:iCs/>
                          <w:sz w:val="28"/>
                          <w:szCs w:val="16"/>
                        </w:rPr>
                        <w:t>double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, </w:t>
                      </w:r>
                      <w:r w:rsidR="00AC3351">
                        <w:rPr>
                          <w:b w:val="0"/>
                          <w:bCs/>
                          <w:sz w:val="28"/>
                          <w:szCs w:val="16"/>
                        </w:rPr>
                        <w:t>elles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 n’arrondissent pas avant 1000 décimales</w:t>
                      </w:r>
                      <w:r w:rsidR="00AC3351">
                        <w:rPr>
                          <w:b w:val="0"/>
                          <w:bCs/>
                          <w:sz w:val="28"/>
                          <w:szCs w:val="16"/>
                        </w:rPr>
                        <w:t> ! C++, c’est moins sûr.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 </w:t>
                      </w:r>
                      <w:r w:rsidR="00AC3351">
                        <w:rPr>
                          <w:b w:val="0"/>
                          <w:bCs/>
                          <w:sz w:val="28"/>
                          <w:szCs w:val="16"/>
                        </w:rPr>
                        <w:t>On n’a pas idée d’être aussi précis. Les codeurs d’aujourd’hui sont complètement fous.</w:t>
                      </w:r>
                    </w:p>
                    <w:p w:rsidR="0056106D" w:rsidRPr="0056106D" w:rsidRDefault="00AC3351" w:rsidP="009E50A9">
                      <w:pPr>
                        <w:pStyle w:val="Titre1"/>
                        <w:numPr>
                          <w:ilvl w:val="0"/>
                          <w:numId w:val="9"/>
                        </w:numPr>
                        <w:jc w:val="both"/>
                        <w:rPr>
                          <w:sz w:val="28"/>
                          <w:szCs w:val="16"/>
                        </w:rPr>
                      </w:pPr>
                      <w:r w:rsidRPr="00AC3351">
                        <w:rPr>
                          <w:b w:val="0"/>
                          <w:bCs/>
                          <w:sz w:val="28"/>
                          <w:szCs w:val="16"/>
                          <w:u w:val="single"/>
                        </w:rPr>
                        <w:t>Lancez plusieurs simulations à la fois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 en sélectionnant plusieurs intégrateurs </w:t>
                      </w:r>
                      <w:r w:rsidR="0056106D"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et 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>c</w:t>
                      </w:r>
                      <w:r w:rsidR="0056106D">
                        <w:rPr>
                          <w:b w:val="0"/>
                          <w:bCs/>
                          <w:sz w:val="28"/>
                          <w:szCs w:val="16"/>
                        </w:rPr>
                        <w:t>omparez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 leurs performances respectives</w:t>
                      </w:r>
                      <w:r w:rsidR="0056106D">
                        <w:rPr>
                          <w:b w:val="0"/>
                          <w:bCs/>
                          <w:sz w:val="28"/>
                          <w:szCs w:val="16"/>
                        </w:rPr>
                        <w:t> !</w:t>
                      </w:r>
                    </w:p>
                    <w:p w:rsidR="0056106D" w:rsidRPr="0056106D" w:rsidRDefault="0056106D" w:rsidP="0056106D">
                      <w:pPr>
                        <w:pStyle w:val="Titre1"/>
                        <w:numPr>
                          <w:ilvl w:val="0"/>
                          <w:numId w:val="9"/>
                        </w:numPr>
                        <w:jc w:val="both"/>
                        <w:rPr>
                          <w:sz w:val="28"/>
                          <w:szCs w:val="16"/>
                        </w:rPr>
                      </w:pPr>
                      <w:r>
                        <w:rPr>
                          <w:b w:val="0"/>
                          <w:bCs/>
                          <w:sz w:val="28"/>
                          <w:szCs w:val="16"/>
                          <w:u w:val="single"/>
                        </w:rPr>
                        <w:t>Visualisez la trace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 laissée par vos objets en mode graphique.</w:t>
                      </w:r>
                      <w:r w:rsidR="00AC3351"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 </w:t>
                      </w:r>
                    </w:p>
                    <w:p w:rsidR="00AC3351" w:rsidRPr="004F7772" w:rsidRDefault="00AC3351" w:rsidP="009E50A9">
                      <w:pPr>
                        <w:pStyle w:val="Titre1"/>
                        <w:numPr>
                          <w:ilvl w:val="0"/>
                          <w:numId w:val="9"/>
                        </w:numPr>
                        <w:jc w:val="both"/>
                        <w:rPr>
                          <w:sz w:val="28"/>
                          <w:szCs w:val="16"/>
                        </w:rPr>
                      </w:pPr>
                      <w:r w:rsidRPr="00AC3351">
                        <w:rPr>
                          <w:b w:val="0"/>
                          <w:bCs/>
                          <w:sz w:val="28"/>
                          <w:szCs w:val="16"/>
                          <w:u w:val="single"/>
                        </w:rPr>
                        <w:t>Customisez vos toupies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 ! Ne vous cantonnez plus aux types prémâchés grâce à l’option </w:t>
                      </w:r>
                      <w:r>
                        <w:rPr>
                          <w:b w:val="0"/>
                          <w:bCs/>
                          <w:i/>
                          <w:iCs/>
                          <w:sz w:val="28"/>
                          <w:szCs w:val="16"/>
                        </w:rPr>
                        <w:t>Custom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>. Vous pourrez alors donner un nom à votre toupie et renseigner ses caractéristiques les plus avancées, comme ses moments d’inertie.</w:t>
                      </w:r>
                    </w:p>
                    <w:p w:rsidR="004F7772" w:rsidRPr="004F7772" w:rsidRDefault="004F7772" w:rsidP="004F7772">
                      <w:pPr>
                        <w:pStyle w:val="Titre1"/>
                        <w:numPr>
                          <w:ilvl w:val="0"/>
                          <w:numId w:val="9"/>
                        </w:numPr>
                        <w:jc w:val="both"/>
                        <w:rPr>
                          <w:sz w:val="28"/>
                          <w:szCs w:val="16"/>
                        </w:rPr>
                      </w:pPr>
                      <w:r>
                        <w:rPr>
                          <w:b w:val="0"/>
                          <w:bCs/>
                          <w:sz w:val="28"/>
                          <w:szCs w:val="16"/>
                          <w:u w:val="single"/>
                        </w:rPr>
                        <w:t xml:space="preserve">J’adore le </w:t>
                      </w:r>
                      <w:proofErr w:type="spellStart"/>
                      <w:r>
                        <w:rPr>
                          <w:b w:val="0"/>
                          <w:bCs/>
                          <w:sz w:val="28"/>
                          <w:szCs w:val="16"/>
                          <w:u w:val="single"/>
                        </w:rPr>
                        <w:t>djumbé</w:t>
                      </w:r>
                      <w:proofErr w:type="spellEnd"/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>. Ce n’était pas le cas tout à l</w:t>
                      </w:r>
                      <w:r w:rsidRPr="004F7772">
                        <w:rPr>
                          <w:b w:val="0"/>
                          <w:bCs/>
                          <w:sz w:val="28"/>
                          <w:szCs w:val="16"/>
                        </w:rPr>
                        <w:t xml:space="preserve">’heure. C’est capital pour la réussite du projet. </w:t>
                      </w:r>
                      <w:r>
                        <w:rPr>
                          <w:b w:val="0"/>
                          <w:bCs/>
                          <w:sz w:val="28"/>
                          <w:szCs w:val="16"/>
                        </w:rPr>
                        <w:t>C’est pourquoi je le mentionne ici.</w:t>
                      </w:r>
                    </w:p>
                    <w:p w:rsidR="009E50A9" w:rsidRDefault="009E50A9" w:rsidP="009E50A9"/>
                  </w:txbxContent>
                </v:textbox>
                <w10:wrap anchorx="margin"/>
              </v:shape>
            </w:pict>
          </mc:Fallback>
        </mc:AlternateContent>
      </w:r>
    </w:p>
    <w:p w:rsidR="009E50A9" w:rsidRDefault="009E50A9" w:rsidP="00AB02A7">
      <w:pPr>
        <w:spacing w:after="200"/>
      </w:pPr>
    </w:p>
    <w:p w:rsidR="009E50A9" w:rsidRDefault="009E50A9" w:rsidP="00AB02A7">
      <w:pPr>
        <w:spacing w:after="200"/>
      </w:pPr>
    </w:p>
    <w:p w:rsidR="009E50A9" w:rsidRDefault="009E50A9" w:rsidP="00AB02A7">
      <w:pPr>
        <w:spacing w:after="200"/>
      </w:pPr>
    </w:p>
    <w:p w:rsidR="006B3B4C" w:rsidRDefault="006B3B4C" w:rsidP="00AB02A7">
      <w:pPr>
        <w:spacing w:after="200"/>
      </w:pPr>
    </w:p>
    <w:p w:rsidR="00467EB5" w:rsidRDefault="00467EB5" w:rsidP="00AB02A7">
      <w:pPr>
        <w:spacing w:after="200"/>
      </w:pPr>
    </w:p>
    <w:p w:rsidR="00467EB5" w:rsidRDefault="00467EB5" w:rsidP="00AB02A7">
      <w:pPr>
        <w:spacing w:after="200"/>
      </w:pPr>
    </w:p>
    <w:p w:rsidR="00467EB5" w:rsidRDefault="00467EB5" w:rsidP="00AB02A7">
      <w:pPr>
        <w:spacing w:after="200"/>
      </w:pPr>
    </w:p>
    <w:p w:rsidR="00467EB5" w:rsidRDefault="00467EB5" w:rsidP="00AB02A7">
      <w:pPr>
        <w:spacing w:after="200"/>
      </w:pPr>
    </w:p>
    <w:p w:rsidR="00467EB5" w:rsidRDefault="00467EB5" w:rsidP="00AB02A7">
      <w:pPr>
        <w:spacing w:after="200"/>
      </w:pPr>
    </w:p>
    <w:p w:rsidR="00467EB5" w:rsidRDefault="00467EB5" w:rsidP="00AB02A7">
      <w:pPr>
        <w:spacing w:after="200"/>
      </w:pPr>
    </w:p>
    <w:p w:rsidR="00467EB5" w:rsidRDefault="00467EB5" w:rsidP="00AB02A7">
      <w:pPr>
        <w:spacing w:after="200"/>
      </w:pPr>
    </w:p>
    <w:p w:rsidR="00467EB5" w:rsidRDefault="00467EB5" w:rsidP="00AB02A7">
      <w:pPr>
        <w:spacing w:after="200"/>
      </w:pPr>
    </w:p>
    <w:p w:rsidR="004A697E" w:rsidRDefault="004A697E" w:rsidP="00AB02A7">
      <w:pPr>
        <w:spacing w:after="200"/>
      </w:pPr>
    </w:p>
    <w:p w:rsidR="004A697E" w:rsidRDefault="004A697E" w:rsidP="004A697E">
      <w:pPr>
        <w:pStyle w:val="Titre1"/>
      </w:pPr>
      <w:r>
        <w:br w:type="page"/>
      </w:r>
      <w:r>
        <w:lastRenderedPageBreak/>
        <w:t>SIMULATIONS MULTIPLES </w:t>
      </w:r>
    </w:p>
    <w:p w:rsidR="00685D97" w:rsidRDefault="00685D97" w:rsidP="00685D97">
      <w:pPr>
        <w:pStyle w:val="Titre1"/>
        <w:ind w:left="1440"/>
        <w:jc w:val="both"/>
        <w:rPr>
          <w:b w:val="0"/>
          <w:bCs/>
          <w:sz w:val="44"/>
          <w:szCs w:val="24"/>
        </w:rPr>
      </w:pPr>
    </w:p>
    <w:p w:rsidR="00685D97" w:rsidRPr="00685D97" w:rsidRDefault="00685D97" w:rsidP="00685D97">
      <w:pPr>
        <w:pStyle w:val="Titre1"/>
        <w:ind w:left="720"/>
        <w:jc w:val="both"/>
        <w:rPr>
          <w:b w:val="0"/>
          <w:bCs/>
          <w:sz w:val="44"/>
          <w:szCs w:val="24"/>
        </w:rPr>
      </w:pPr>
      <w:r>
        <w:rPr>
          <w:b w:val="0"/>
          <w:bCs/>
          <w:sz w:val="44"/>
          <w:szCs w:val="24"/>
        </w:rPr>
        <w:tab/>
      </w:r>
      <w:r w:rsidRPr="00685D97">
        <w:rPr>
          <w:b w:val="0"/>
          <w:bCs/>
          <w:sz w:val="28"/>
          <w:szCs w:val="16"/>
        </w:rPr>
        <w:t>Le grand atout de STS s’il en est : comparez les puissances des intégrateurs en lançant plusieurs simulations ! Pour ce faire, cochez simplement plusieurs intégrateurs dans le panneau de configuration.</w:t>
      </w:r>
      <w:r>
        <w:rPr>
          <w:b w:val="0"/>
          <w:bCs/>
          <w:sz w:val="28"/>
          <w:szCs w:val="16"/>
        </w:rPr>
        <w:t xml:space="preserve"> </w:t>
      </w:r>
    </w:p>
    <w:p w:rsidR="00685D97" w:rsidRDefault="00685D97" w:rsidP="004A697E">
      <w:pPr>
        <w:pStyle w:val="Titre1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27CF4528">
            <wp:simplePos x="0" y="0"/>
            <wp:positionH relativeFrom="margin">
              <wp:align>left</wp:align>
            </wp:positionH>
            <wp:positionV relativeFrom="paragraph">
              <wp:posOffset>214385</wp:posOffset>
            </wp:positionV>
            <wp:extent cx="6543048" cy="3123027"/>
            <wp:effectExtent l="0" t="0" r="0" b="127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8" t="18056" r="14106" b="17960"/>
                    <a:stretch/>
                  </pic:blipFill>
                  <pic:spPr bwMode="auto">
                    <a:xfrm>
                      <a:off x="0" y="0"/>
                      <a:ext cx="6543048" cy="312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685D97" w:rsidRDefault="00685D97" w:rsidP="00AB02A7">
      <w:pPr>
        <w:spacing w:after="200"/>
      </w:pPr>
    </w:p>
    <w:p w:rsidR="00467EB5" w:rsidRPr="00685D97" w:rsidRDefault="00685D97" w:rsidP="00AB02A7">
      <w:pPr>
        <w:spacing w:after="200"/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ge">
                  <wp:posOffset>4944794</wp:posOffset>
                </wp:positionV>
                <wp:extent cx="182880" cy="457200"/>
                <wp:effectExtent l="0" t="0" r="26670" b="1905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A4C101" id="Ellipse 11" o:spid="_x0000_s1026" style="position:absolute;margin-left:3.6pt;margin-top:389.35pt;width:14.4pt;height:3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" filled="f" strokecolor="red" strokeweight="2pt">
                <w10:wrap anchory="page"/>
              </v:oval>
            </w:pict>
          </mc:Fallback>
        </mc:AlternateContent>
      </w:r>
      <w:r>
        <w:tab/>
      </w:r>
      <w:r w:rsidR="009D67C4">
        <w:t xml:space="preserve">Troubleshooting : </w:t>
      </w:r>
      <w:r>
        <w:t xml:space="preserve"> le bouton « Menu Principal » ferme toutes les simulations !</w:t>
      </w:r>
      <w:r>
        <w:rPr>
          <w:b w:val="0"/>
          <w:bCs/>
        </w:rPr>
        <w:t xml:space="preserve"> Pour alterner entre les fenêtres, privilégiez la commande Alt + </w:t>
      </w:r>
      <w:proofErr w:type="spellStart"/>
      <w:r w:rsidR="00F731FB">
        <w:rPr>
          <w:b w:val="0"/>
          <w:bCs/>
        </w:rPr>
        <w:t>T</w:t>
      </w:r>
      <w:r>
        <w:rPr>
          <w:b w:val="0"/>
          <w:bCs/>
        </w:rPr>
        <w:t>ab.</w:t>
      </w:r>
      <w:proofErr w:type="spellEnd"/>
    </w:p>
    <w:p w:rsidR="00467EB5" w:rsidRDefault="00467EB5" w:rsidP="00467EB5">
      <w:pPr>
        <w:pStyle w:val="Titre1"/>
      </w:pPr>
      <w:r>
        <w:lastRenderedPageBreak/>
        <w:t>SIMULATION GRAPHIQUE : COMMANDES</w:t>
      </w:r>
    </w:p>
    <w:p w:rsidR="00467EB5" w:rsidRDefault="00467EB5" w:rsidP="00467EB5">
      <w:pPr>
        <w:pStyle w:val="Titre1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08F9E17">
            <wp:simplePos x="0" y="0"/>
            <wp:positionH relativeFrom="margin">
              <wp:align>center</wp:align>
            </wp:positionH>
            <wp:positionV relativeFrom="paragraph">
              <wp:posOffset>157676</wp:posOffset>
            </wp:positionV>
            <wp:extent cx="4725670" cy="2658131"/>
            <wp:effectExtent l="0" t="0" r="0" b="8890"/>
            <wp:wrapNone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658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B4B" w:rsidRDefault="00426B4B" w:rsidP="00467EB5">
      <w:pPr>
        <w:pStyle w:val="Titre1"/>
      </w:pPr>
    </w:p>
    <w:p w:rsidR="00426B4B" w:rsidRDefault="00426B4B" w:rsidP="00467EB5">
      <w:pPr>
        <w:pStyle w:val="Titre1"/>
      </w:pPr>
    </w:p>
    <w:p w:rsidR="007C5B5F" w:rsidRDefault="007C5B5F" w:rsidP="00467EB5">
      <w:pPr>
        <w:pStyle w:val="Titre1"/>
      </w:pPr>
    </w:p>
    <w:p w:rsidR="007C5B5F" w:rsidRDefault="00556F6F" w:rsidP="00467EB5">
      <w:pPr>
        <w:pStyle w:val="Titre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21F14C" wp14:editId="0332FA42">
                <wp:simplePos x="0" y="0"/>
                <wp:positionH relativeFrom="margin">
                  <wp:align>center</wp:align>
                </wp:positionH>
                <wp:positionV relativeFrom="page">
                  <wp:posOffset>4785653</wp:posOffset>
                </wp:positionV>
                <wp:extent cx="2433711" cy="311150"/>
                <wp:effectExtent l="0" t="0" r="5080" b="0"/>
                <wp:wrapNone/>
                <wp:docPr id="2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711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F6F" w:rsidRPr="00103D15" w:rsidRDefault="00556F6F" w:rsidP="00556F6F">
                            <w:pPr>
                              <w:jc w:val="center"/>
                              <w:rPr>
                                <w:b w:val="0"/>
                                <w:bCs/>
                                <w:color w:val="auto"/>
                                <w:sz w:val="20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  <w:sz w:val="20"/>
                                <w:szCs w:val="16"/>
                                <w:u w:val="single"/>
                              </w:rPr>
                              <w:t>Un oscillateur en simulation graphique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21F14C" id="_x0000_s1054" type="#_x0000_t202" style="position:absolute;margin-left:0;margin-top:376.8pt;width:191.65pt;height:24.5pt;z-index:2517227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" stroked="f">
                <v:textbox>
                  <w:txbxContent>
                    <w:p w:rsidR="00556F6F" w:rsidRPr="00103D15" w:rsidRDefault="00556F6F" w:rsidP="00556F6F">
                      <w:pPr>
                        <w:jc w:val="center"/>
                        <w:rPr>
                          <w:b w:val="0"/>
                          <w:bCs/>
                          <w:color w:val="auto"/>
                          <w:sz w:val="20"/>
                          <w:szCs w:val="16"/>
                          <w:u w:val="single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  <w:sz w:val="20"/>
                          <w:szCs w:val="16"/>
                          <w:u w:val="single"/>
                        </w:rPr>
                        <w:t>Un oscillateur en simulation graphique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7C5B5F" w:rsidRDefault="007C5B5F" w:rsidP="00467EB5">
      <w:pPr>
        <w:pStyle w:val="Titre1"/>
      </w:pPr>
    </w:p>
    <w:p w:rsidR="007C5B5F" w:rsidRDefault="0056106D" w:rsidP="00467EB5">
      <w:pPr>
        <w:pStyle w:val="Titre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578583</wp:posOffset>
                </wp:positionV>
                <wp:extent cx="5380355" cy="2904490"/>
                <wp:effectExtent l="0" t="0" r="10795" b="10160"/>
                <wp:wrapSquare wrapText="bothSides"/>
                <wp:docPr id="2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0355" cy="290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6B4B" w:rsidRPr="00426B4B" w:rsidRDefault="00426B4B" w:rsidP="00426B4B">
                            <w:pPr>
                              <w:rPr>
                                <w:b w:val="0"/>
                                <w:bCs/>
                              </w:rPr>
                            </w:pPr>
                            <w:r w:rsidRPr="00426B4B">
                              <w:rPr>
                                <w:b w:val="0"/>
                                <w:bCs/>
                              </w:rPr>
                              <w:t>En plus de pouvoir être manipulée à la souris, la position de la caméra répond à certaines entrées clavier</w:t>
                            </w:r>
                            <w:r>
                              <w:rPr>
                                <w:b w:val="0"/>
                                <w:bCs/>
                              </w:rPr>
                              <w:t>.</w:t>
                            </w:r>
                          </w:p>
                          <w:p w:rsidR="00426B4B" w:rsidRDefault="00426B4B"/>
                          <w:p w:rsidR="00467EB5" w:rsidRDefault="00426B4B">
                            <w:r>
                              <w:t>W/S : Avancer / Reculer</w:t>
                            </w:r>
                          </w:p>
                          <w:p w:rsidR="00426B4B" w:rsidRDefault="00426B4B"/>
                          <w:p w:rsidR="00426B4B" w:rsidRDefault="00426B4B">
                            <w:r>
                              <w:t>R/F : Monter / Descendre</w:t>
                            </w:r>
                          </w:p>
                          <w:p w:rsidR="00426B4B" w:rsidRDefault="00426B4B"/>
                          <w:p w:rsidR="00426B4B" w:rsidRDefault="00426B4B">
                            <w:r>
                              <w:t>A/D : Décaler à gauche / à droite</w:t>
                            </w:r>
                          </w:p>
                          <w:p w:rsidR="00426B4B" w:rsidRDefault="00426B4B"/>
                          <w:p w:rsidR="00426B4B" w:rsidRDefault="00426B4B">
                            <w:r>
                              <w:t>Q/E : Rotation dans le sens horaire / antihoraire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0;margin-top:45.55pt;width:423.65pt;height:228.7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">
                <v:textbox>
                  <w:txbxContent>
                    <w:p w:rsidR="00426B4B" w:rsidRPr="00426B4B" w:rsidRDefault="00426B4B" w:rsidP="00426B4B">
                      <w:pPr>
                        <w:rPr>
                          <w:b w:val="0"/>
                          <w:bCs/>
                        </w:rPr>
                      </w:pPr>
                      <w:r w:rsidRPr="00426B4B">
                        <w:rPr>
                          <w:b w:val="0"/>
                          <w:bCs/>
                        </w:rPr>
                        <w:t>En plus de pouvoir être manipulée à la souris, la position de la caméra répond à certaines entrées clavier</w:t>
                      </w:r>
                      <w:r>
                        <w:rPr>
                          <w:b w:val="0"/>
                          <w:bCs/>
                        </w:rPr>
                        <w:t>.</w:t>
                      </w:r>
                    </w:p>
                    <w:p w:rsidR="00426B4B" w:rsidRDefault="00426B4B"/>
                    <w:p w:rsidR="00467EB5" w:rsidRDefault="00426B4B">
                      <w:r>
                        <w:t>W/S : Avancer / Reculer</w:t>
                      </w:r>
                    </w:p>
                    <w:p w:rsidR="00426B4B" w:rsidRDefault="00426B4B"/>
                    <w:p w:rsidR="00426B4B" w:rsidRDefault="00426B4B">
                      <w:r>
                        <w:t>R/F : Monter / Descendre</w:t>
                      </w:r>
                    </w:p>
                    <w:p w:rsidR="00426B4B" w:rsidRDefault="00426B4B"/>
                    <w:p w:rsidR="00426B4B" w:rsidRDefault="00426B4B">
                      <w:r>
                        <w:t>A/D : Décaler à gauche / à droite</w:t>
                      </w:r>
                    </w:p>
                    <w:p w:rsidR="00426B4B" w:rsidRDefault="00426B4B"/>
                    <w:p w:rsidR="00426B4B" w:rsidRDefault="00426B4B">
                      <w:r>
                        <w:t>Q/E : Rotation dans le sens horaire / antihoraire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C5B5F" w:rsidRDefault="007C5B5F" w:rsidP="00467EB5">
      <w:pPr>
        <w:pStyle w:val="Titre1"/>
      </w:pPr>
    </w:p>
    <w:p w:rsidR="007C5B5F" w:rsidRDefault="007C5B5F" w:rsidP="00467EB5">
      <w:pPr>
        <w:pStyle w:val="Titre1"/>
      </w:pPr>
    </w:p>
    <w:p w:rsidR="007C5B5F" w:rsidRDefault="007C5B5F" w:rsidP="00467EB5">
      <w:pPr>
        <w:pStyle w:val="Titre1"/>
      </w:pPr>
    </w:p>
    <w:p w:rsidR="007C5B5F" w:rsidRDefault="007C5B5F" w:rsidP="00467EB5">
      <w:pPr>
        <w:pStyle w:val="Titre1"/>
      </w:pPr>
    </w:p>
    <w:p w:rsidR="007C5B5F" w:rsidRDefault="007C5B5F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  <w:r>
        <w:lastRenderedPageBreak/>
        <w:t>COLLECTEZ VOS DONN</w:t>
      </w:r>
      <w:r w:rsidRPr="0056106D">
        <w:t>ÉES !</w:t>
      </w:r>
    </w:p>
    <w:p w:rsidR="0056106D" w:rsidRDefault="0056106D" w:rsidP="00467EB5">
      <w:pPr>
        <w:pStyle w:val="Titre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59E1CA45" wp14:editId="4619A4F7">
                <wp:simplePos x="0" y="0"/>
                <wp:positionH relativeFrom="margin">
                  <wp:align>left</wp:align>
                </wp:positionH>
                <wp:positionV relativeFrom="paragraph">
                  <wp:posOffset>115960</wp:posOffset>
                </wp:positionV>
                <wp:extent cx="6330950" cy="2912012"/>
                <wp:effectExtent l="0" t="0" r="0" b="317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0" cy="2912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106D" w:rsidRDefault="0056106D" w:rsidP="0056106D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Vous avez aimé voir vos objets se déplacer à l’écran ? Le plaisir n’est pas fini car pendant que vous l’observiez, la machine a travaillé pour vous !</w:t>
                            </w:r>
                          </w:p>
                          <w:p w:rsidR="0056106D" w:rsidRDefault="0056106D" w:rsidP="0056106D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:rsidR="00631C26" w:rsidRDefault="0056106D" w:rsidP="0056106D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 xml:space="preserve">Dans le dossier </w:t>
                            </w:r>
                            <w:r>
                              <w:t>data</w:t>
                            </w:r>
                            <w:r>
                              <w:rPr>
                                <w:b w:val="0"/>
                                <w:bCs/>
                              </w:rPr>
                              <w:t>, vous trouverez à votre disposition de précieux set de données coll</w:t>
                            </w:r>
                            <w:r w:rsidR="007167BC">
                              <w:rPr>
                                <w:b w:val="0"/>
                                <w:bCs/>
                              </w:rPr>
                              <w:t xml:space="preserve">ectés par STS. Pour les visualiser, il vous suffira de lancer le précieux script </w:t>
                            </w:r>
                            <w:proofErr w:type="spellStart"/>
                            <w:r w:rsidR="007167BC" w:rsidRPr="007167BC">
                              <w:t>PlotData</w:t>
                            </w:r>
                            <w:proofErr w:type="spellEnd"/>
                            <w:r w:rsidR="007167BC">
                              <w:rPr>
                                <w:b w:val="0"/>
                                <w:bCs/>
                              </w:rPr>
                              <w:t xml:space="preserve">. </w:t>
                            </w:r>
                          </w:p>
                          <w:p w:rsidR="00631C26" w:rsidRDefault="00631C26" w:rsidP="00631C26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ab/>
                            </w:r>
                          </w:p>
                          <w:p w:rsidR="00631C26" w:rsidRPr="00631C26" w:rsidRDefault="00631C26" w:rsidP="00631C26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Plusieurs données sont relevées comme l’</w:t>
                            </w:r>
                            <w:r>
                              <w:t>énergie totale</w:t>
                            </w:r>
                            <w:r>
                              <w:rPr>
                                <w:b w:val="0"/>
                                <w:bCs/>
                              </w:rPr>
                              <w:t xml:space="preserve">, les </w:t>
                            </w:r>
                            <w:r>
                              <w:t>moments cinétiques</w:t>
                            </w:r>
                            <w:r>
                              <w:rPr>
                                <w:b w:val="0"/>
                                <w:bCs/>
                              </w:rPr>
                              <w:t xml:space="preserve"> au centre de gravité et au point de contact avec le sol et le </w:t>
                            </w:r>
                            <w:r>
                              <w:t>produit mixte</w:t>
                            </w:r>
                            <w:r>
                              <w:rPr>
                                <w:b w:val="0"/>
                                <w:bCs/>
                              </w:rPr>
                              <w:t xml:space="preserve"> (qui reste sans surprise, très constant).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1CA45" id="_x0000_s1056" type="#_x0000_t202" style="position:absolute;margin-left:0;margin-top:9.15pt;width:498.5pt;height:229.3pt;z-index:-251587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" stroked="f">
                <v:textbox>
                  <w:txbxContent>
                    <w:p w:rsidR="0056106D" w:rsidRDefault="0056106D" w:rsidP="0056106D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Vous avez aimé voir vos objets se déplacer à l’écran ? Le plaisir n’est pas fini car pendant que vous l’observiez, la machine a travaillé pour vous !</w:t>
                      </w:r>
                    </w:p>
                    <w:p w:rsidR="0056106D" w:rsidRDefault="0056106D" w:rsidP="0056106D">
                      <w:pPr>
                        <w:rPr>
                          <w:b w:val="0"/>
                          <w:bCs/>
                        </w:rPr>
                      </w:pPr>
                    </w:p>
                    <w:p w:rsidR="00631C26" w:rsidRDefault="0056106D" w:rsidP="0056106D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 xml:space="preserve">Dans le dossier </w:t>
                      </w:r>
                      <w:r>
                        <w:t>data</w:t>
                      </w:r>
                      <w:r>
                        <w:rPr>
                          <w:b w:val="0"/>
                          <w:bCs/>
                        </w:rPr>
                        <w:t>, vous trouverez à votre disposition de précieux set de données coll</w:t>
                      </w:r>
                      <w:r w:rsidR="007167BC">
                        <w:rPr>
                          <w:b w:val="0"/>
                          <w:bCs/>
                        </w:rPr>
                        <w:t xml:space="preserve">ectés par STS. Pour les visualiser, il vous suffira de lancer le précieux script </w:t>
                      </w:r>
                      <w:proofErr w:type="spellStart"/>
                      <w:r w:rsidR="007167BC" w:rsidRPr="007167BC">
                        <w:t>PlotData</w:t>
                      </w:r>
                      <w:proofErr w:type="spellEnd"/>
                      <w:r w:rsidR="007167BC">
                        <w:rPr>
                          <w:b w:val="0"/>
                          <w:bCs/>
                        </w:rPr>
                        <w:t xml:space="preserve">. </w:t>
                      </w:r>
                    </w:p>
                    <w:p w:rsidR="00631C26" w:rsidRDefault="00631C26" w:rsidP="00631C26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ab/>
                      </w:r>
                    </w:p>
                    <w:p w:rsidR="00631C26" w:rsidRPr="00631C26" w:rsidRDefault="00631C26" w:rsidP="00631C26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Plusieurs données sont relevées comme l’</w:t>
                      </w:r>
                      <w:r>
                        <w:t>énergie totale</w:t>
                      </w:r>
                      <w:r>
                        <w:rPr>
                          <w:b w:val="0"/>
                          <w:bCs/>
                        </w:rPr>
                        <w:t xml:space="preserve">, les </w:t>
                      </w:r>
                      <w:r>
                        <w:t>moments cinétiques</w:t>
                      </w:r>
                      <w:r>
                        <w:rPr>
                          <w:b w:val="0"/>
                          <w:bCs/>
                        </w:rPr>
                        <w:t xml:space="preserve"> au centre de gravité et au point de contact avec le sol et le </w:t>
                      </w:r>
                      <w:r>
                        <w:t>produit mixte</w:t>
                      </w:r>
                      <w:r>
                        <w:rPr>
                          <w:b w:val="0"/>
                          <w:bCs/>
                        </w:rPr>
                        <w:t xml:space="preserve"> (qui reste sans surprise, très constant).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56106D" w:rsidRDefault="0056106D" w:rsidP="00467EB5">
      <w:pPr>
        <w:pStyle w:val="Titre1"/>
      </w:pPr>
    </w:p>
    <w:p w:rsidR="007C5B5F" w:rsidRDefault="007C5B5F" w:rsidP="00467EB5">
      <w:pPr>
        <w:pStyle w:val="Titre1"/>
      </w:pPr>
    </w:p>
    <w:p w:rsidR="007C5B5F" w:rsidRDefault="00556F6F" w:rsidP="00467EB5">
      <w:pPr>
        <w:pStyle w:val="Titre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B2A461F" wp14:editId="5FD0ED66">
                <wp:simplePos x="0" y="0"/>
                <wp:positionH relativeFrom="margin">
                  <wp:align>center</wp:align>
                </wp:positionH>
                <wp:positionV relativeFrom="paragraph">
                  <wp:posOffset>7375</wp:posOffset>
                </wp:positionV>
                <wp:extent cx="2995930" cy="1404620"/>
                <wp:effectExtent l="0" t="0" r="13970" b="12065"/>
                <wp:wrapSquare wrapText="bothSides"/>
                <wp:docPr id="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5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F6F" w:rsidRDefault="00556F6F" w:rsidP="00556F6F">
                            <w:pPr>
                              <w:jc w:val="center"/>
                            </w:pPr>
                            <w:r>
                              <w:t>NE RIEN ECRIRE SUR CETTE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2A461F" id="_x0000_s1057" type="#_x0000_t202" style="position:absolute;margin-left:0;margin-top:.6pt;width:235.9pt;height:110.6pt;z-index:2517268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">
                <v:textbox style="mso-fit-shape-to-text:t">
                  <w:txbxContent>
                    <w:p w:rsidR="00556F6F" w:rsidRDefault="00556F6F" w:rsidP="00556F6F">
                      <w:pPr>
                        <w:jc w:val="center"/>
                      </w:pPr>
                      <w:r>
                        <w:t>NE RIEN ECRIRE SUR CETTE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5B5F">
        <w:tab/>
      </w:r>
    </w:p>
    <w:p w:rsidR="00556F6F" w:rsidRDefault="007C5B5F" w:rsidP="007C5B5F">
      <w:pPr>
        <w:jc w:val="both"/>
      </w:pPr>
      <w:r>
        <w:tab/>
      </w:r>
    </w:p>
    <w:p w:rsidR="00556F6F" w:rsidRDefault="00556F6F">
      <w:pPr>
        <w:spacing w:after="200"/>
      </w:pPr>
      <w:r>
        <w:br w:type="page"/>
      </w:r>
    </w:p>
    <w:p w:rsidR="00556F6F" w:rsidRDefault="00556F6F" w:rsidP="00556F6F">
      <w:pPr>
        <w:pStyle w:val="Titre1"/>
      </w:pPr>
      <w:r>
        <w:lastRenderedPageBreak/>
        <w:t>REMERCIEMENTS</w:t>
      </w:r>
    </w:p>
    <w:p w:rsidR="00556F6F" w:rsidRDefault="00556F6F" w:rsidP="007C5B5F">
      <w:pPr>
        <w:jc w:val="both"/>
      </w:pPr>
    </w:p>
    <w:p w:rsidR="00556F6F" w:rsidRDefault="00556F6F" w:rsidP="007C5B5F">
      <w:pPr>
        <w:jc w:val="both"/>
      </w:pPr>
    </w:p>
    <w:p w:rsidR="00556F6F" w:rsidRDefault="007C5B5F" w:rsidP="00556F6F">
      <w:pPr>
        <w:ind w:firstLine="720"/>
        <w:jc w:val="both"/>
      </w:pPr>
      <w:r>
        <w:t xml:space="preserve">À nos deux courageuses machines </w:t>
      </w:r>
      <w:r w:rsidR="00556F6F">
        <w:t>qui enfantèrent de ce projet dans la douleur</w:t>
      </w:r>
      <w:r>
        <w:t xml:space="preserve"> ; à la caféine </w:t>
      </w:r>
      <w:r w:rsidR="00556F6F">
        <w:t xml:space="preserve">pour </w:t>
      </w:r>
      <w:r w:rsidR="004F7772">
        <w:t xml:space="preserve">y </w:t>
      </w:r>
      <w:r>
        <w:t>avoir activement coparticipé</w:t>
      </w:r>
      <w:r w:rsidR="004F7772">
        <w:t xml:space="preserve"> et témoigné d’</w:t>
      </w:r>
      <w:r>
        <w:t xml:space="preserve">un dévouement </w:t>
      </w:r>
      <w:r w:rsidR="007C5009">
        <w:t xml:space="preserve">plusieurs fois </w:t>
      </w:r>
      <w:r>
        <w:t>quotidien ;  </w:t>
      </w:r>
    </w:p>
    <w:p w:rsidR="00556F6F" w:rsidRDefault="00556F6F" w:rsidP="00556F6F">
      <w:pPr>
        <w:ind w:firstLine="720"/>
        <w:jc w:val="both"/>
      </w:pPr>
      <w:r>
        <w:t>Aux</w:t>
      </w:r>
      <w:r w:rsidR="007C5B5F">
        <w:t xml:space="preserve"> nerfs de David pour n’avoir pas lâché semaine 11 ;</w:t>
      </w:r>
    </w:p>
    <w:p w:rsidR="00556F6F" w:rsidRDefault="00556F6F" w:rsidP="00556F6F">
      <w:pPr>
        <w:ind w:firstLine="720"/>
        <w:jc w:val="both"/>
      </w:pPr>
      <w:r>
        <w:t xml:space="preserve">À </w:t>
      </w:r>
      <w:proofErr w:type="spellStart"/>
      <w:r>
        <w:t>Charlyne</w:t>
      </w:r>
      <w:proofErr w:type="spellEnd"/>
      <w:r>
        <w:t>, Nils et tous ceux qui nous assistèrent dans cette ép</w:t>
      </w:r>
      <w:r w:rsidR="004F7772">
        <w:t>opée</w:t>
      </w:r>
      <w:r>
        <w:t> ;</w:t>
      </w:r>
    </w:p>
    <w:p w:rsidR="00556F6F" w:rsidRDefault="00556F6F" w:rsidP="00556F6F">
      <w:pPr>
        <w:ind w:firstLine="720"/>
        <w:jc w:val="both"/>
      </w:pPr>
      <w:r>
        <w:t>À</w:t>
      </w:r>
      <w:r w:rsidR="007C5B5F">
        <w:t xml:space="preserve"> Léa, Romain, et tous nos camarades</w:t>
      </w:r>
      <w:r>
        <w:t xml:space="preserve"> d’amphi, de rage et de rire, nos compagnons d’armes, de route et de </w:t>
      </w:r>
      <w:proofErr w:type="spellStart"/>
      <w:r>
        <w:t>débug</w:t>
      </w:r>
      <w:r w:rsidR="004F7772">
        <w:t>g</w:t>
      </w:r>
      <w:r>
        <w:t>age</w:t>
      </w:r>
      <w:proofErr w:type="spellEnd"/>
      <w:r>
        <w:t xml:space="preserve"> ; </w:t>
      </w:r>
    </w:p>
    <w:p w:rsidR="00556F6F" w:rsidRDefault="00556F6F" w:rsidP="007C5B5F">
      <w:pPr>
        <w:jc w:val="both"/>
      </w:pPr>
    </w:p>
    <w:p w:rsidR="00556F6F" w:rsidRDefault="00556F6F" w:rsidP="007C5B5F">
      <w:pPr>
        <w:jc w:val="both"/>
      </w:pPr>
      <w:r>
        <w:tab/>
        <w:t>À nos débuggeurs</w:t>
      </w:r>
      <w:r w:rsidR="0082568F">
        <w:t>, justement,</w:t>
      </w:r>
      <w:r>
        <w:t xml:space="preserve"> qui furent </w:t>
      </w:r>
      <w:proofErr w:type="gramStart"/>
      <w:r>
        <w:t>utiles</w:t>
      </w:r>
      <w:r w:rsidR="0082568F">
        <w:t>;</w:t>
      </w:r>
      <w:proofErr w:type="gramEnd"/>
      <w:r>
        <w:t xml:space="preserve"> nos IDE qui furent légions</w:t>
      </w:r>
      <w:r w:rsidR="0082568F">
        <w:t>;</w:t>
      </w:r>
      <w:r>
        <w:t xml:space="preserve"> nos coups de barre qui furent heureux en ces trop longues nuits blanches de confinement ; </w:t>
      </w:r>
    </w:p>
    <w:p w:rsidR="00556F6F" w:rsidRDefault="00556F6F" w:rsidP="007C5B5F">
      <w:pPr>
        <w:jc w:val="both"/>
      </w:pPr>
    </w:p>
    <w:p w:rsidR="007C5B5F" w:rsidRDefault="00556F6F" w:rsidP="007C5B5F">
      <w:pPr>
        <w:jc w:val="both"/>
      </w:pPr>
      <w:r>
        <w:tab/>
        <w:t xml:space="preserve">À </w:t>
      </w:r>
      <w:proofErr w:type="spellStart"/>
      <w:r>
        <w:t>Github</w:t>
      </w:r>
      <w:proofErr w:type="spellEnd"/>
      <w:r>
        <w:t xml:space="preserve"> et aux flocons d’avoine sans qui tout cela n’aurait pas été possible,</w:t>
      </w:r>
    </w:p>
    <w:p w:rsidR="00556F6F" w:rsidRDefault="00556F6F" w:rsidP="007C5B5F">
      <w:pPr>
        <w:jc w:val="both"/>
      </w:pPr>
    </w:p>
    <w:p w:rsidR="00556F6F" w:rsidRDefault="00556F6F" w:rsidP="007C5B5F">
      <w:pPr>
        <w:jc w:val="both"/>
      </w:pPr>
    </w:p>
    <w:p w:rsidR="00556F6F" w:rsidRDefault="00556F6F" w:rsidP="007C5B5F">
      <w:pPr>
        <w:jc w:val="both"/>
      </w:pPr>
    </w:p>
    <w:p w:rsidR="00556F6F" w:rsidRDefault="00556F6F" w:rsidP="007C5B5F">
      <w:pPr>
        <w:jc w:val="both"/>
      </w:pPr>
      <w:r>
        <w:tab/>
        <w:t>À vous tous, amis, outils, aliments,</w:t>
      </w:r>
    </w:p>
    <w:p w:rsidR="00556F6F" w:rsidRDefault="00556F6F" w:rsidP="007C5B5F">
      <w:pPr>
        <w:jc w:val="both"/>
      </w:pPr>
      <w:r>
        <w:tab/>
        <w:t>Du fond du cœur,</w:t>
      </w:r>
    </w:p>
    <w:p w:rsidR="007C5B5F" w:rsidRDefault="007C5B5F" w:rsidP="00467EB5">
      <w:pPr>
        <w:pStyle w:val="Titre1"/>
      </w:pPr>
    </w:p>
    <w:p w:rsidR="007C5B5F" w:rsidRDefault="007C5B5F" w:rsidP="00467EB5">
      <w:pPr>
        <w:pStyle w:val="Titre1"/>
      </w:pPr>
    </w:p>
    <w:p w:rsidR="00467EB5" w:rsidRPr="00D70D02" w:rsidRDefault="00556F6F" w:rsidP="00467EB5">
      <w:pPr>
        <w:pStyle w:val="Titre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04A7FA" wp14:editId="55ACFB36">
                <wp:simplePos x="0" y="0"/>
                <wp:positionH relativeFrom="margin">
                  <wp:posOffset>3706934</wp:posOffset>
                </wp:positionH>
                <wp:positionV relativeFrom="paragraph">
                  <wp:posOffset>1139287</wp:posOffset>
                </wp:positionV>
                <wp:extent cx="2840649" cy="1725198"/>
                <wp:effectExtent l="0" t="0" r="0" b="8890"/>
                <wp:wrapNone/>
                <wp:docPr id="219" name="Zone de text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649" cy="1725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6F6F" w:rsidRPr="00556F6F" w:rsidRDefault="00556F6F" w:rsidP="00556F6F">
                            <w:pPr>
                              <w:jc w:val="center"/>
                              <w:rPr>
                                <w:color w:val="34ABA2" w:themeColor="accent3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56F6F">
                              <w:rPr>
                                <w:color w:val="34ABA2" w:themeColor="accent3"/>
                                <w:sz w:val="144"/>
                                <w:szCs w:val="1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MERCI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A7FA" id="Zone de texte 219" o:spid="_x0000_s1058" type="#_x0000_t202" style="position:absolute;margin-left:291.9pt;margin-top:89.7pt;width:223.65pt;height:135.8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" filled="f" stroked="f">
                <v:textbox>
                  <w:txbxContent>
                    <w:p w:rsidR="00556F6F" w:rsidRPr="00556F6F" w:rsidRDefault="00556F6F" w:rsidP="00556F6F">
                      <w:pPr>
                        <w:jc w:val="center"/>
                        <w:rPr>
                          <w:color w:val="34ABA2" w:themeColor="accent3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556F6F">
                        <w:rPr>
                          <w:color w:val="34ABA2" w:themeColor="accent3"/>
                          <w:sz w:val="144"/>
                          <w:szCs w:val="1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MERCI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67EB5" w:rsidRPr="00D70D02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ABD" w:rsidRDefault="00DD2ABD">
      <w:r>
        <w:separator/>
      </w:r>
    </w:p>
    <w:p w:rsidR="00DD2ABD" w:rsidRDefault="00DD2ABD"/>
  </w:endnote>
  <w:endnote w:type="continuationSeparator" w:id="0">
    <w:p w:rsidR="00DD2ABD" w:rsidRDefault="00DD2ABD">
      <w:r>
        <w:continuationSeparator/>
      </w:r>
    </w:p>
    <w:p w:rsidR="00DD2ABD" w:rsidRDefault="00DD2A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ABD" w:rsidRDefault="00DD2ABD">
      <w:r>
        <w:separator/>
      </w:r>
    </w:p>
    <w:p w:rsidR="00DD2ABD" w:rsidRDefault="00DD2ABD"/>
  </w:footnote>
  <w:footnote w:type="continuationSeparator" w:id="0">
    <w:p w:rsidR="00DD2ABD" w:rsidRDefault="00DD2ABD">
      <w:r>
        <w:continuationSeparator/>
      </w:r>
    </w:p>
    <w:p w:rsidR="00DD2ABD" w:rsidRDefault="00DD2A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-tte"/>
          </w:pPr>
        </w:p>
      </w:tc>
    </w:tr>
  </w:tbl>
  <w:p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DD1"/>
    <w:multiLevelType w:val="hybridMultilevel"/>
    <w:tmpl w:val="700E31D6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2226FB"/>
    <w:multiLevelType w:val="hybridMultilevel"/>
    <w:tmpl w:val="C61E0972"/>
    <w:lvl w:ilvl="0" w:tplc="4A6443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6C1500"/>
    <w:multiLevelType w:val="hybridMultilevel"/>
    <w:tmpl w:val="9AA8A758"/>
    <w:lvl w:ilvl="0" w:tplc="040C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3" w15:restartNumberingAfterBreak="0">
    <w:nsid w:val="0F850999"/>
    <w:multiLevelType w:val="hybridMultilevel"/>
    <w:tmpl w:val="7B4EEE98"/>
    <w:lvl w:ilvl="0" w:tplc="BF1E7F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AB09B1"/>
    <w:multiLevelType w:val="hybridMultilevel"/>
    <w:tmpl w:val="F1E2EA60"/>
    <w:lvl w:ilvl="0" w:tplc="D7F6971E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8D1F21"/>
    <w:multiLevelType w:val="hybridMultilevel"/>
    <w:tmpl w:val="0F64F25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FC0F72"/>
    <w:multiLevelType w:val="hybridMultilevel"/>
    <w:tmpl w:val="9DC0737E"/>
    <w:lvl w:ilvl="0" w:tplc="450AE58A">
      <w:start w:val="2"/>
      <w:numFmt w:val="bullet"/>
      <w:lvlText w:val=""/>
      <w:lvlJc w:val="left"/>
      <w:pPr>
        <w:ind w:left="1440" w:hanging="360"/>
      </w:pPr>
      <w:rPr>
        <w:rFonts w:ascii="Wingdings" w:eastAsiaTheme="majorEastAsia" w:hAnsi="Wingdings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267D43"/>
    <w:multiLevelType w:val="hybridMultilevel"/>
    <w:tmpl w:val="87BCC61E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5CE6B37"/>
    <w:multiLevelType w:val="hybridMultilevel"/>
    <w:tmpl w:val="0B0AF868"/>
    <w:lvl w:ilvl="0" w:tplc="F928F4C0">
      <w:start w:val="2"/>
      <w:numFmt w:val="bullet"/>
      <w:lvlText w:val=""/>
      <w:lvlJc w:val="left"/>
      <w:pPr>
        <w:ind w:left="1080" w:hanging="360"/>
      </w:pPr>
      <w:rPr>
        <w:rFonts w:ascii="Wingdings" w:eastAsiaTheme="majorEastAsia" w:hAnsi="Wingdings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2BE3FD5"/>
    <w:multiLevelType w:val="hybridMultilevel"/>
    <w:tmpl w:val="241CD2F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5405E26"/>
    <w:multiLevelType w:val="hybridMultilevel"/>
    <w:tmpl w:val="28CC6FC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8"/>
  </w:num>
  <w:num w:numId="9">
    <w:abstractNumId w:val="6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1B"/>
    <w:rsid w:val="0002482E"/>
    <w:rsid w:val="000324F5"/>
    <w:rsid w:val="00050324"/>
    <w:rsid w:val="000A0150"/>
    <w:rsid w:val="000E63C9"/>
    <w:rsid w:val="00103D15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F51F5"/>
    <w:rsid w:val="00312137"/>
    <w:rsid w:val="00327802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26B4B"/>
    <w:rsid w:val="0044085A"/>
    <w:rsid w:val="00467EB5"/>
    <w:rsid w:val="004A697E"/>
    <w:rsid w:val="004B21A5"/>
    <w:rsid w:val="004F7772"/>
    <w:rsid w:val="005037F0"/>
    <w:rsid w:val="00516A86"/>
    <w:rsid w:val="005275F6"/>
    <w:rsid w:val="00532541"/>
    <w:rsid w:val="00542BEC"/>
    <w:rsid w:val="00556F6F"/>
    <w:rsid w:val="0056106D"/>
    <w:rsid w:val="00572102"/>
    <w:rsid w:val="005A74F9"/>
    <w:rsid w:val="005F1BB0"/>
    <w:rsid w:val="00631C26"/>
    <w:rsid w:val="0065553A"/>
    <w:rsid w:val="00656C4D"/>
    <w:rsid w:val="00685D97"/>
    <w:rsid w:val="006B3B4C"/>
    <w:rsid w:val="006E5716"/>
    <w:rsid w:val="007167BC"/>
    <w:rsid w:val="007302B3"/>
    <w:rsid w:val="00730733"/>
    <w:rsid w:val="00730E3A"/>
    <w:rsid w:val="00736AAF"/>
    <w:rsid w:val="00765B2A"/>
    <w:rsid w:val="00783A34"/>
    <w:rsid w:val="007C5009"/>
    <w:rsid w:val="007C5B5F"/>
    <w:rsid w:val="007C6B52"/>
    <w:rsid w:val="007D16C5"/>
    <w:rsid w:val="0082568F"/>
    <w:rsid w:val="00862FE4"/>
    <w:rsid w:val="0086389A"/>
    <w:rsid w:val="0087605E"/>
    <w:rsid w:val="008A1496"/>
    <w:rsid w:val="008B1FEE"/>
    <w:rsid w:val="00903C32"/>
    <w:rsid w:val="0091275B"/>
    <w:rsid w:val="00916B16"/>
    <w:rsid w:val="009173B9"/>
    <w:rsid w:val="0093335D"/>
    <w:rsid w:val="0093613E"/>
    <w:rsid w:val="00943026"/>
    <w:rsid w:val="00966B81"/>
    <w:rsid w:val="009C0C1E"/>
    <w:rsid w:val="009C7720"/>
    <w:rsid w:val="009D67C4"/>
    <w:rsid w:val="009E50A9"/>
    <w:rsid w:val="00A23AFA"/>
    <w:rsid w:val="00A31B3E"/>
    <w:rsid w:val="00A532F3"/>
    <w:rsid w:val="00A61747"/>
    <w:rsid w:val="00A8489E"/>
    <w:rsid w:val="00AB02A7"/>
    <w:rsid w:val="00AC11EE"/>
    <w:rsid w:val="00AC29F3"/>
    <w:rsid w:val="00AC3351"/>
    <w:rsid w:val="00B231E5"/>
    <w:rsid w:val="00C02B87"/>
    <w:rsid w:val="00C1771B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B28BE"/>
    <w:rsid w:val="00DD152F"/>
    <w:rsid w:val="00DD2ABD"/>
    <w:rsid w:val="00DE213F"/>
    <w:rsid w:val="00DF027C"/>
    <w:rsid w:val="00E00A32"/>
    <w:rsid w:val="00E16849"/>
    <w:rsid w:val="00E22ACD"/>
    <w:rsid w:val="00E620B0"/>
    <w:rsid w:val="00E81B40"/>
    <w:rsid w:val="00ED4EF3"/>
    <w:rsid w:val="00ED6AA1"/>
    <w:rsid w:val="00EF555B"/>
    <w:rsid w:val="00F027BB"/>
    <w:rsid w:val="00F11DCF"/>
    <w:rsid w:val="00F162EA"/>
    <w:rsid w:val="00F52D27"/>
    <w:rsid w:val="00F731FB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47F062"/>
  <w15:docId w15:val="{372E3E55-363B-4AD4-BEC9-8182026FE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631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gtl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E787746409446E6B7772987808618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7D1D2C-F38E-4DB7-82BE-C37B0CF9DEE2}"/>
      </w:docPartPr>
      <w:docPartBody>
        <w:p w:rsidR="00E01E9C" w:rsidRDefault="009C5E22">
          <w:pPr>
            <w:pStyle w:val="6E787746409446E6B777298780861863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mai 11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3687F7AB84DC44F1B6F75C7EE2B48E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97816E6-73B3-4214-A0D0-71204782DCCB}"/>
      </w:docPartPr>
      <w:docPartBody>
        <w:p w:rsidR="00E01E9C" w:rsidRDefault="009C5E22">
          <w:pPr>
            <w:pStyle w:val="3687F7AB84DC44F1B6F75C7EE2B48EC3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072252736ACA4EFF957F4376CE8006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F9387AB-0589-434C-A11A-8F84021DF0F3}"/>
      </w:docPartPr>
      <w:docPartBody>
        <w:p w:rsidR="00E01E9C" w:rsidRDefault="009C5E22">
          <w:pPr>
            <w:pStyle w:val="072252736ACA4EFF957F4376CE800662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6B6C353B8A114D79A41D982F002608D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D21EDA-1498-4031-87BD-46E05193CD3C}"/>
      </w:docPartPr>
      <w:docPartBody>
        <w:p w:rsidR="00E01E9C" w:rsidRDefault="00BF6269" w:rsidP="00BF6269">
          <w:pPr>
            <w:pStyle w:val="6B6C353B8A114D79A41D982F002608DE"/>
          </w:pPr>
          <w:r w:rsidRPr="00DF027C">
            <w:rPr>
              <w:lang w:bidi="fr-FR"/>
            </w:rPr>
            <w:t>Texte du sous-titre ici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69"/>
    <w:rsid w:val="001B13BB"/>
    <w:rsid w:val="009C5E22"/>
    <w:rsid w:val="00BF6269"/>
    <w:rsid w:val="00C473CC"/>
    <w:rsid w:val="00C74D61"/>
    <w:rsid w:val="00E0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6E787746409446E6B777298780861863">
    <w:name w:val="6E787746409446E6B777298780861863"/>
  </w:style>
  <w:style w:type="paragraph" w:customStyle="1" w:styleId="3687F7AB84DC44F1B6F75C7EE2B48EC3">
    <w:name w:val="3687F7AB84DC44F1B6F75C7EE2B48EC3"/>
  </w:style>
  <w:style w:type="paragraph" w:customStyle="1" w:styleId="072252736ACA4EFF957F4376CE800662">
    <w:name w:val="072252736ACA4EFF957F4376CE800662"/>
  </w:style>
  <w:style w:type="paragraph" w:customStyle="1" w:styleId="9C4280846831456C9B0EEEE363A87F4E">
    <w:name w:val="9C4280846831456C9B0EEEE363A87F4E"/>
  </w:style>
  <w:style w:type="paragraph" w:customStyle="1" w:styleId="4D9A644E6B8D4C5FA46B01D8B1BC470C">
    <w:name w:val="4D9A644E6B8D4C5FA46B01D8B1BC470C"/>
  </w:style>
  <w:style w:type="paragraph" w:customStyle="1" w:styleId="E962FF454355439DB7C0D670173B8B41">
    <w:name w:val="E962FF454355439DB7C0D670173B8B41"/>
  </w:style>
  <w:style w:type="paragraph" w:customStyle="1" w:styleId="9CEE88D972824B90B1846DB4149EC56F">
    <w:name w:val="9CEE88D972824B90B1846DB4149EC56F"/>
  </w:style>
  <w:style w:type="paragraph" w:customStyle="1" w:styleId="E2C82B4F7C8C40EEB36B03B0BFB75DB8">
    <w:name w:val="E2C82B4F7C8C40EEB36B03B0BFB75DB8"/>
  </w:style>
  <w:style w:type="paragraph" w:customStyle="1" w:styleId="6B6C353B8A114D79A41D982F002608DE">
    <w:name w:val="6B6C353B8A114D79A41D982F002608DE"/>
    <w:rsid w:val="00BF62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Léonard Lebrun, David Rossboth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301</TotalTime>
  <Pages>13</Pages>
  <Words>332</Words>
  <Characters>1827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Léonard LEBRUN</dc:creator>
  <cp:keywords/>
  <cp:lastModifiedBy>Léonard LEBRUN</cp:lastModifiedBy>
  <cp:revision>10</cp:revision>
  <cp:lastPrinted>2020-05-11T21:51:00Z</cp:lastPrinted>
  <dcterms:created xsi:type="dcterms:W3CDTF">2020-05-11T17:20:00Z</dcterms:created>
  <dcterms:modified xsi:type="dcterms:W3CDTF">2020-05-21T16:20:00Z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